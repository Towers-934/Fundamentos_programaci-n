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420F41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20F41" w:rsidRDefault="00E942CC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Style w:val="Fuentedeprrafopredeter"/>
                <w:rFonts w:ascii="Calibri" w:eastAsia="Calibri" w:hAnsi="Calibri" w:cs="Times New Roman"/>
                <w:noProof/>
                <w:kern w:val="0"/>
                <w:sz w:val="12"/>
                <w:szCs w:val="12"/>
                <w:lang w:val="es-MX" w:eastAsia="es-MX" w:bidi="ar-SA"/>
              </w:rPr>
              <w:drawing>
                <wp:anchor distT="0" distB="0" distL="114300" distR="114300" simplePos="0" relativeHeight="251657216" behindDoc="1" locked="0" layoutInCell="1" allowOverlap="1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0" b="3761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420F41" w:rsidRDefault="00420F41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20F41" w:rsidRDefault="00420F41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420F41" w:rsidRDefault="00E942CC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:rsidR="00420F41" w:rsidRDefault="00420F41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420F41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20F41" w:rsidRDefault="00420F4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420F41" w:rsidRDefault="00E942C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:rsidR="00420F41" w:rsidRDefault="00420F4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20F41" w:rsidRDefault="00420F4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420F41" w:rsidRDefault="00E942C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:rsidR="00420F41" w:rsidRDefault="00420F41">
      <w:pPr>
        <w:pStyle w:val="Standard"/>
      </w:pPr>
    </w:p>
    <w:p w:rsidR="00420F41" w:rsidRDefault="00420F41">
      <w:pPr>
        <w:pStyle w:val="Standard"/>
      </w:pPr>
    </w:p>
    <w:p w:rsidR="00420F41" w:rsidRDefault="00E942CC">
      <w:pPr>
        <w:pStyle w:val="Standard"/>
        <w:jc w:val="center"/>
      </w:pPr>
      <w:r>
        <w:rPr>
          <w:rStyle w:val="Fuentedeprrafopredeter"/>
          <w:sz w:val="72"/>
          <w:szCs w:val="72"/>
          <w:lang w:val="es-MX"/>
        </w:rPr>
        <w:t>Laboratorios</w:t>
      </w:r>
      <w:r>
        <w:rPr>
          <w:rStyle w:val="Fuentedeprrafopredeter"/>
          <w:sz w:val="72"/>
          <w:szCs w:val="72"/>
        </w:rPr>
        <w:t xml:space="preserve"> de </w:t>
      </w:r>
      <w:r>
        <w:rPr>
          <w:rStyle w:val="Fuentedeprrafopredeter"/>
          <w:sz w:val="72"/>
          <w:szCs w:val="72"/>
          <w:lang w:val="es-MX"/>
        </w:rPr>
        <w:t>computación</w:t>
      </w:r>
    </w:p>
    <w:p w:rsidR="00420F41" w:rsidRDefault="00E942CC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420F41" w:rsidRDefault="00E942CC">
      <w:pPr>
        <w:pStyle w:val="Standard"/>
        <w:jc w:val="center"/>
      </w:pPr>
      <w:r>
        <w:rPr>
          <w:rStyle w:val="Fuentedeprrafopredeter"/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15872" b="1270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D962C9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&#13;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420F41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Default="00420F4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420F41" w:rsidRDefault="00E942C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Default="00AC5F61">
            <w:pPr>
              <w:pStyle w:val="TableContents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C66BB54" wp14:editId="1C2D5731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204470</wp:posOffset>
                      </wp:positionV>
                      <wp:extent cx="3277235" cy="295275"/>
                      <wp:effectExtent l="0" t="0" r="0" b="0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7723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C5F61" w:rsidRPr="00580CDC" w:rsidRDefault="00AC5F61" w:rsidP="00AC5F61">
                                  <w:pPr>
                                    <w:rPr>
                                      <w:rFonts w:asciiTheme="minorHAnsi" w:hAnsiTheme="minorHAnsi"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  <w:t>Marco Antonio Martínez Quintana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C66BB5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" o:spid="_x0000_s1026" type="#_x0000_t202" style="position:absolute;left:0;text-align:left;margin-left:.35pt;margin-top:16.1pt;width:258.05pt;height:2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" fillcolor="white [3201]" stroked="f" strokeweight=".5pt">
                      <v:textbox>
                        <w:txbxContent>
                          <w:p w:rsidR="00AC5F61" w:rsidRPr="00580CDC" w:rsidRDefault="00AC5F61" w:rsidP="00AC5F61">
                            <w:pPr>
                              <w:rPr>
                                <w:rFonts w:asciiTheme="minorHAnsi" w:hAnsiTheme="minorHAnsi"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  <w:t>Marco Antonio Martínez Quintana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420F41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Default="00420F4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420F41" w:rsidRDefault="00E942C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Default="00AC5F61">
            <w:pPr>
              <w:pStyle w:val="TableContents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1BE8410" wp14:editId="44DD1F45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224903</wp:posOffset>
                      </wp:positionV>
                      <wp:extent cx="3896360" cy="295275"/>
                      <wp:effectExtent l="0" t="0" r="2540" b="0"/>
                      <wp:wrapNone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6360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  <w:t>Laboratorio de Fundamentos de Programación</w:t>
                                  </w: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Pr="00580CDC" w:rsidRDefault="00AC5F61" w:rsidP="00AC5F61">
                                  <w:pPr>
                                    <w:rPr>
                                      <w:rFonts w:asciiTheme="minorHAnsi" w:hAnsiTheme="minorHAnsi"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BE8410" id="Text Box 4" o:spid="_x0000_s1027" type="#_x0000_t202" style="position:absolute;left:0;text-align:left;margin-left:.35pt;margin-top:17.7pt;width:306.8pt;height:23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" fillcolor="white [3201]" stroked="f" strokeweight=".5pt">
                      <v:textbox>
                        <w:txbxContent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  <w:t>Laboratorio de Fundamentos de Programación</w:t>
                            </w: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Pr="00580CDC" w:rsidRDefault="00AC5F61" w:rsidP="00AC5F61">
                            <w:pPr>
                              <w:rPr>
                                <w:rFonts w:asciiTheme="minorHAnsi" w:hAnsiTheme="minorHAnsi"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420F41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Default="00420F4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420F41" w:rsidRDefault="00E942C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Default="00AC5F61">
            <w:pPr>
              <w:pStyle w:val="TableContents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478040C" wp14:editId="7B400717">
                      <wp:simplePos x="0" y="0"/>
                      <wp:positionH relativeFrom="column">
                        <wp:posOffset>-13498</wp:posOffset>
                      </wp:positionH>
                      <wp:positionV relativeFrom="paragraph">
                        <wp:posOffset>184150</wp:posOffset>
                      </wp:positionV>
                      <wp:extent cx="3896750" cy="295422"/>
                      <wp:effectExtent l="0" t="0" r="2540" b="0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6750" cy="29542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  <w:t>3</w:t>
                                  </w: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Pr="00580CDC" w:rsidRDefault="00AC5F61" w:rsidP="00AC5F61">
                                  <w:pPr>
                                    <w:rPr>
                                      <w:rFonts w:asciiTheme="minorHAnsi" w:hAnsiTheme="minorHAnsi"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78040C" id="Text Box 5" o:spid="_x0000_s1028" type="#_x0000_t202" style="position:absolute;left:0;text-align:left;margin-left:-1.05pt;margin-top:14.5pt;width:306.85pt;height:23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" fillcolor="white [3201]" stroked="f" strokeweight=".5pt">
                      <v:textbox>
                        <w:txbxContent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  <w:t>3</w:t>
                            </w: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Pr="00580CDC" w:rsidRDefault="00AC5F61" w:rsidP="00AC5F61">
                            <w:pPr>
                              <w:rPr>
                                <w:rFonts w:asciiTheme="minorHAnsi" w:hAnsiTheme="minorHAnsi"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420F41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Default="00420F4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420F41" w:rsidRDefault="00E942C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Default="00AC5F61">
            <w:pPr>
              <w:pStyle w:val="TableContents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DDCB6E5" wp14:editId="67612FC7">
                      <wp:simplePos x="0" y="0"/>
                      <wp:positionH relativeFrom="column">
                        <wp:posOffset>-13335</wp:posOffset>
                      </wp:positionH>
                      <wp:positionV relativeFrom="paragraph">
                        <wp:posOffset>185892</wp:posOffset>
                      </wp:positionV>
                      <wp:extent cx="3896750" cy="295422"/>
                      <wp:effectExtent l="0" t="0" r="2540" b="0"/>
                      <wp:wrapNone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6750" cy="29542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C5F61" w:rsidRDefault="002B6B10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  <w:t>1</w:t>
                                  </w: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Pr="00580CDC" w:rsidRDefault="00AC5F61" w:rsidP="00AC5F61">
                                  <w:pPr>
                                    <w:rPr>
                                      <w:rFonts w:asciiTheme="minorHAnsi" w:hAnsiTheme="minorHAnsi"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DCB6E5" id="Text Box 6" o:spid="_x0000_s1029" type="#_x0000_t202" style="position:absolute;left:0;text-align:left;margin-left:-1.05pt;margin-top:14.65pt;width:306.85pt;height:23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" fillcolor="white [3201]" stroked="f" strokeweight=".5pt">
                      <v:textbox>
                        <w:txbxContent>
                          <w:p w:rsidR="00AC5F61" w:rsidRDefault="002B6B10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  <w:t>1</w:t>
                            </w: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Pr="00580CDC" w:rsidRDefault="00AC5F61" w:rsidP="00AC5F61">
                            <w:pPr>
                              <w:rPr>
                                <w:rFonts w:asciiTheme="minorHAnsi" w:hAnsiTheme="minorHAnsi"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420F41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Default="00AC5F6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08FCC12" wp14:editId="0794C6A7">
                      <wp:simplePos x="0" y="0"/>
                      <wp:positionH relativeFrom="column">
                        <wp:posOffset>2254250</wp:posOffset>
                      </wp:positionH>
                      <wp:positionV relativeFrom="paragraph">
                        <wp:posOffset>186218</wp:posOffset>
                      </wp:positionV>
                      <wp:extent cx="3896360" cy="295275"/>
                      <wp:effectExtent l="0" t="0" r="2540" b="0"/>
                      <wp:wrapNone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6360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  <w:t>Cecilia Torres Bravo</w:t>
                                  </w: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Pr="00580CDC" w:rsidRDefault="00AC5F61" w:rsidP="00AC5F61">
                                  <w:pPr>
                                    <w:rPr>
                                      <w:rFonts w:asciiTheme="minorHAnsi" w:hAnsiTheme="minorHAnsi"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8FCC12" id="Text Box 8" o:spid="_x0000_s1030" type="#_x0000_t202" style="position:absolute;left:0;text-align:left;margin-left:177.5pt;margin-top:14.65pt;width:306.8pt;height:23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" fillcolor="white [3201]" stroked="f" strokeweight=".5pt">
                      <v:textbox>
                        <w:txbxContent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  <w:t>Cecilia Torres Bravo</w:t>
                            </w: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Pr="00580CDC" w:rsidRDefault="00AC5F61" w:rsidP="00AC5F61">
                            <w:pPr>
                              <w:rPr>
                                <w:rFonts w:asciiTheme="minorHAnsi" w:hAnsiTheme="minorHAnsi"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420F41" w:rsidRDefault="00E942C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Default="00420F41">
            <w:pPr>
              <w:pStyle w:val="TableContents"/>
              <w:ind w:left="629"/>
            </w:pPr>
          </w:p>
        </w:tc>
      </w:tr>
      <w:tr w:rsidR="00420F41" w:rsidRPr="002B6B10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Pr="00AC5F61" w:rsidRDefault="00E942CC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ES"/>
              </w:rPr>
            </w:pPr>
            <w:r w:rsidRPr="00AC5F61">
              <w:rPr>
                <w:rFonts w:ascii="Cambria" w:hAnsi="Cambria"/>
                <w:i/>
                <w:color w:val="000000"/>
                <w:sz w:val="30"/>
                <w:lang w:val="es-ES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Pr="00AC5F61" w:rsidRDefault="00AC5F61">
            <w:pPr>
              <w:pStyle w:val="TableContents"/>
              <w:ind w:left="629"/>
              <w:rPr>
                <w:lang w:val="es-E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0BBCA5F" wp14:editId="5F4F6458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171897</wp:posOffset>
                      </wp:positionV>
                      <wp:extent cx="3896750" cy="295422"/>
                      <wp:effectExtent l="0" t="0" r="2540" b="0"/>
                      <wp:wrapNone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6750" cy="29542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  <w:t>N/A</w:t>
                                  </w: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Pr="00580CDC" w:rsidRDefault="00AC5F61" w:rsidP="00AC5F61">
                                  <w:pPr>
                                    <w:rPr>
                                      <w:rFonts w:asciiTheme="minorHAnsi" w:hAnsiTheme="minorHAnsi"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BBCA5F" id="Text Box 9" o:spid="_x0000_s1031" type="#_x0000_t202" style="position:absolute;left:0;text-align:left;margin-left:.35pt;margin-top:13.55pt;width:306.85pt;height:23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" fillcolor="white [3201]" stroked="f" strokeweight=".5pt">
                      <v:textbox>
                        <w:txbxContent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  <w:t>N/A</w:t>
                            </w: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Pr="00580CDC" w:rsidRDefault="00AC5F61" w:rsidP="00AC5F61">
                            <w:pPr>
                              <w:rPr>
                                <w:rFonts w:asciiTheme="minorHAnsi" w:hAnsiTheme="minorHAnsi"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420F41" w:rsidRPr="002B6B10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Pr="00AC5F61" w:rsidRDefault="00420F41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ES"/>
              </w:rPr>
            </w:pPr>
          </w:p>
          <w:p w:rsidR="00420F41" w:rsidRPr="00AC5F61" w:rsidRDefault="00E942CC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ES"/>
              </w:rPr>
            </w:pPr>
            <w:r w:rsidRPr="00AC5F61">
              <w:rPr>
                <w:rFonts w:ascii="Cambria" w:hAnsi="Cambria"/>
                <w:i/>
                <w:color w:val="000000"/>
                <w:sz w:val="30"/>
                <w:lang w:val="es-ES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Pr="00AC5F61" w:rsidRDefault="002B6B10">
            <w:pPr>
              <w:pStyle w:val="TableContents"/>
              <w:ind w:left="629"/>
              <w:rPr>
                <w:lang w:val="es-E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4520A9D5" wp14:editId="11201AB6">
                      <wp:simplePos x="0" y="0"/>
                      <wp:positionH relativeFrom="column">
                        <wp:posOffset>-87086</wp:posOffset>
                      </wp:positionH>
                      <wp:positionV relativeFrom="paragraph">
                        <wp:posOffset>214448</wp:posOffset>
                      </wp:positionV>
                      <wp:extent cx="3896360" cy="295275"/>
                      <wp:effectExtent l="0" t="0" r="2540" b="0"/>
                      <wp:wrapNone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6360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B6B10" w:rsidRDefault="002B6B10" w:rsidP="002B6B10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  <w:t>54</w:t>
                                  </w:r>
                                </w:p>
                                <w:p w:rsidR="002B6B10" w:rsidRDefault="002B6B10" w:rsidP="002B6B10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2B6B10" w:rsidRDefault="002B6B10" w:rsidP="002B6B10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2B6B10" w:rsidRDefault="002B6B10" w:rsidP="002B6B10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2B6B10" w:rsidRDefault="002B6B10" w:rsidP="002B6B10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2B6B10" w:rsidRDefault="002B6B10" w:rsidP="002B6B10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2B6B10" w:rsidRDefault="002B6B10" w:rsidP="002B6B10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2B6B10" w:rsidRPr="00580CDC" w:rsidRDefault="002B6B10" w:rsidP="002B6B10">
                                  <w:pPr>
                                    <w:rPr>
                                      <w:rFonts w:asciiTheme="minorHAnsi" w:hAnsiTheme="minorHAnsi"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20A9D5" id="Text Box 7" o:spid="_x0000_s1032" type="#_x0000_t202" style="position:absolute;left:0;text-align:left;margin-left:-6.85pt;margin-top:16.9pt;width:306.8pt;height:23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" fillcolor="white [3201]" stroked="f" strokeweight=".5pt">
                      <v:textbox>
                        <w:txbxContent>
                          <w:p w:rsidR="002B6B10" w:rsidRDefault="002B6B10" w:rsidP="002B6B10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  <w:t>54</w:t>
                            </w:r>
                          </w:p>
                          <w:p w:rsidR="002B6B10" w:rsidRDefault="002B6B10" w:rsidP="002B6B10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2B6B10" w:rsidRDefault="002B6B10" w:rsidP="002B6B10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2B6B10" w:rsidRDefault="002B6B10" w:rsidP="002B6B10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2B6B10" w:rsidRDefault="002B6B10" w:rsidP="002B6B10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2B6B10" w:rsidRDefault="002B6B10" w:rsidP="002B6B10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2B6B10" w:rsidRDefault="002B6B10" w:rsidP="002B6B10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2B6B10" w:rsidRPr="00580CDC" w:rsidRDefault="002B6B10" w:rsidP="002B6B10">
                            <w:pPr>
                              <w:rPr>
                                <w:rFonts w:asciiTheme="minorHAnsi" w:hAnsiTheme="minorHAnsi"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420F41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Pr="00AC5F61" w:rsidRDefault="00420F4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ES"/>
              </w:rPr>
            </w:pPr>
          </w:p>
          <w:p w:rsidR="00420F41" w:rsidRDefault="00E942C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Default="00AC5F61">
            <w:pPr>
              <w:pStyle w:val="TableContents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870FD63" wp14:editId="41B578F6">
                      <wp:simplePos x="0" y="0"/>
                      <wp:positionH relativeFrom="column">
                        <wp:posOffset>-13662</wp:posOffset>
                      </wp:positionH>
                      <wp:positionV relativeFrom="paragraph">
                        <wp:posOffset>166772</wp:posOffset>
                      </wp:positionV>
                      <wp:extent cx="3896750" cy="295422"/>
                      <wp:effectExtent l="0" t="0" r="2540" b="0"/>
                      <wp:wrapNone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6750" cy="29542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  <w:t>1º</w:t>
                                  </w: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Pr="00580CDC" w:rsidRDefault="00AC5F61" w:rsidP="00AC5F61">
                                  <w:pPr>
                                    <w:rPr>
                                      <w:rFonts w:asciiTheme="minorHAnsi" w:hAnsiTheme="minorHAnsi"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70FD63" id="Text Box 11" o:spid="_x0000_s1033" type="#_x0000_t202" style="position:absolute;left:0;text-align:left;margin-left:-1.1pt;margin-top:13.15pt;width:306.85pt;height:23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" fillcolor="white [3201]" stroked="f" strokeweight=".5pt">
                      <v:textbox>
                        <w:txbxContent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  <w:t>1º</w:t>
                            </w: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Pr="00580CDC" w:rsidRDefault="00AC5F61" w:rsidP="00AC5F61">
                            <w:pPr>
                              <w:rPr>
                                <w:rFonts w:asciiTheme="minorHAnsi" w:hAnsiTheme="minorHAnsi"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420F41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Default="00420F4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420F41" w:rsidRDefault="00E942CC">
            <w:pPr>
              <w:pStyle w:val="Standard"/>
              <w:ind w:left="629"/>
              <w:jc w:val="right"/>
            </w:pPr>
            <w:proofErr w:type="spellStart"/>
            <w:r>
              <w:rPr>
                <w:rStyle w:val="Fuentedeprrafopredeter"/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Style w:val="Fuentedeprrafopredeter"/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Style w:val="Fuentedeprrafopredeter"/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Style w:val="Fuentedeprrafopredeter"/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Default="00AC5F61">
            <w:pPr>
              <w:pStyle w:val="TableContents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24C1114" wp14:editId="2B3807E8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177731</wp:posOffset>
                      </wp:positionV>
                      <wp:extent cx="3896750" cy="295422"/>
                      <wp:effectExtent l="0" t="0" r="2540" b="0"/>
                      <wp:wrapNone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6750" cy="29542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C5F61" w:rsidRDefault="002B6B10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  <w:t xml:space="preserve">7 </w:t>
                                  </w:r>
                                  <w:r w:rsidR="00AC5F61"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  <w:t xml:space="preserve">de </w:t>
                                  </w:r>
                                  <w: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  <w:t>octubre</w:t>
                                  </w:r>
                                  <w:r w:rsidR="00AC5F61"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  <w:t xml:space="preserve"> del 2020</w:t>
                                  </w: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Pr="00580CDC" w:rsidRDefault="00AC5F61" w:rsidP="00AC5F61">
                                  <w:pPr>
                                    <w:rPr>
                                      <w:rFonts w:asciiTheme="minorHAnsi" w:hAnsiTheme="minorHAnsi"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4C1114" id="Text Box 12" o:spid="_x0000_s1034" type="#_x0000_t202" style="position:absolute;left:0;text-align:left;margin-left:.35pt;margin-top:14pt;width:306.85pt;height:23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" fillcolor="white [3201]" stroked="f" strokeweight=".5pt">
                      <v:textbox>
                        <w:txbxContent>
                          <w:p w:rsidR="00AC5F61" w:rsidRDefault="002B6B10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  <w:t xml:space="preserve">7 </w:t>
                            </w:r>
                            <w:r w:rsidR="00AC5F61"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  <w:t xml:space="preserve">de </w:t>
                            </w:r>
                            <w: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  <w:t>octubre</w:t>
                            </w:r>
                            <w:r w:rsidR="00AC5F61"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  <w:t xml:space="preserve"> del 2020</w:t>
                            </w: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Pr="00580CDC" w:rsidRDefault="00AC5F61" w:rsidP="00AC5F61">
                            <w:pPr>
                              <w:rPr>
                                <w:rFonts w:asciiTheme="minorHAnsi" w:hAnsiTheme="minorHAnsi"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420F41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Default="00420F4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420F41" w:rsidRDefault="00E942CC">
            <w:pPr>
              <w:pStyle w:val="Standard"/>
              <w:ind w:left="629"/>
              <w:jc w:val="right"/>
            </w:pPr>
            <w:proofErr w:type="spellStart"/>
            <w:r>
              <w:rPr>
                <w:rStyle w:val="Fuentedeprrafopredeter"/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Style w:val="Fuentedeprrafopredeter"/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Default="00420F41">
            <w:pPr>
              <w:pStyle w:val="TableContents"/>
              <w:ind w:left="629"/>
            </w:pPr>
          </w:p>
        </w:tc>
      </w:tr>
      <w:tr w:rsidR="00420F41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Default="00420F41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Default="00420F41">
            <w:pPr>
              <w:pStyle w:val="TableContents"/>
              <w:ind w:left="629"/>
            </w:pPr>
          </w:p>
        </w:tc>
      </w:tr>
    </w:tbl>
    <w:p w:rsidR="00420F41" w:rsidRDefault="00420F41">
      <w:pPr>
        <w:pStyle w:val="Standard"/>
      </w:pPr>
    </w:p>
    <w:p w:rsidR="00420F41" w:rsidRDefault="00420F41">
      <w:pPr>
        <w:pStyle w:val="Standard"/>
      </w:pPr>
    </w:p>
    <w:p w:rsidR="00AC5F61" w:rsidRDefault="00E942CC" w:rsidP="00AC5F61">
      <w:pPr>
        <w:pStyle w:val="Standard"/>
        <w:rPr>
          <w:rStyle w:val="Fuentedeprrafopredeter"/>
          <w:rFonts w:ascii="Calibri" w:hAnsi="Calibri"/>
          <w:color w:val="000000"/>
          <w:sz w:val="52"/>
        </w:rPr>
      </w:pPr>
      <w:r>
        <w:rPr>
          <w:rStyle w:val="Fuentedeprrafopredeter"/>
          <w:rFonts w:ascii="Calibri" w:hAnsi="Calibri"/>
          <w:color w:val="000000"/>
          <w:sz w:val="52"/>
        </w:rPr>
        <w:tab/>
      </w:r>
      <w:r>
        <w:rPr>
          <w:rStyle w:val="Fuentedeprrafopredeter"/>
          <w:rFonts w:ascii="Calibri" w:hAnsi="Calibri"/>
          <w:color w:val="000000"/>
          <w:sz w:val="52"/>
        </w:rPr>
        <w:tab/>
      </w:r>
      <w:r>
        <w:rPr>
          <w:rStyle w:val="Fuentedeprrafopredeter"/>
          <w:rFonts w:ascii="Calibri" w:hAnsi="Calibri"/>
          <w:color w:val="000000"/>
          <w:sz w:val="52"/>
        </w:rPr>
        <w:tab/>
      </w:r>
      <w:r>
        <w:rPr>
          <w:rStyle w:val="Fuentedeprrafopredeter"/>
          <w:rFonts w:ascii="Calibri" w:hAnsi="Calibri"/>
          <w:color w:val="000000"/>
          <w:sz w:val="52"/>
        </w:rPr>
        <w:tab/>
      </w:r>
      <w:r>
        <w:rPr>
          <w:rStyle w:val="Fuentedeprrafopredeter"/>
          <w:rFonts w:ascii="Calibri" w:hAnsi="Calibri"/>
          <w:color w:val="000000"/>
          <w:sz w:val="52"/>
        </w:rPr>
        <w:tab/>
        <w:t>CALIFICACIÓN: __________</w:t>
      </w:r>
    </w:p>
    <w:p w:rsidR="00AC5F61" w:rsidRDefault="00AC5F61" w:rsidP="00AC5F61">
      <w:pPr>
        <w:spacing w:line="360" w:lineRule="auto"/>
        <w:rPr>
          <w:sz w:val="32"/>
          <w:szCs w:val="32"/>
          <w:lang w:val="es-ES"/>
        </w:rPr>
      </w:pPr>
    </w:p>
    <w:p w:rsidR="00C72439" w:rsidRPr="006762F4" w:rsidRDefault="00AD66D6" w:rsidP="006762F4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s-ES"/>
        </w:rPr>
      </w:pPr>
      <w:r w:rsidRPr="006762F4">
        <w:rPr>
          <w:rFonts w:ascii="Times New Roman" w:hAnsi="Times New Roman" w:cs="Times New Roman"/>
          <w:b/>
          <w:bCs/>
          <w:sz w:val="26"/>
          <w:szCs w:val="26"/>
          <w:lang w:val="es-ES"/>
        </w:rPr>
        <w:t>La computación como herramienta de trabajo del profesional de ingeniería</w:t>
      </w:r>
    </w:p>
    <w:p w:rsidR="00AD66D6" w:rsidRDefault="00AD66D6" w:rsidP="00AD66D6">
      <w:pPr>
        <w:spacing w:line="360" w:lineRule="auto"/>
        <w:rPr>
          <w:rFonts w:ascii="Times New Roman" w:hAnsi="Times New Roman" w:cs="Times New Roman"/>
          <w:lang w:val="es-ES"/>
        </w:rPr>
      </w:pPr>
    </w:p>
    <w:p w:rsidR="006762F4" w:rsidRPr="006762F4" w:rsidRDefault="00AD66D6" w:rsidP="006762F4">
      <w:pPr>
        <w:spacing w:line="360" w:lineRule="auto"/>
        <w:rPr>
          <w:rFonts w:ascii="Times New Roman" w:hAnsi="Times New Roman" w:cs="Times New Roman"/>
          <w:b/>
          <w:bCs/>
          <w:lang w:val="es-ES"/>
        </w:rPr>
      </w:pPr>
      <w:r w:rsidRPr="006762F4">
        <w:rPr>
          <w:rFonts w:ascii="Times New Roman" w:hAnsi="Times New Roman" w:cs="Times New Roman"/>
          <w:b/>
          <w:bCs/>
          <w:lang w:val="es-ES"/>
        </w:rPr>
        <w:t>Objetivo</w:t>
      </w:r>
    </w:p>
    <w:p w:rsidR="00040B06" w:rsidRPr="006762F4" w:rsidRDefault="00040B06" w:rsidP="006762F4">
      <w:pPr>
        <w:spacing w:line="360" w:lineRule="auto"/>
        <w:rPr>
          <w:rFonts w:ascii="Times New Roman" w:hAnsi="Times New Roman" w:cs="Times New Roman"/>
          <w:lang w:val="es-ES"/>
        </w:rPr>
      </w:pPr>
      <w:r w:rsidRPr="006762F4">
        <w:rPr>
          <w:rFonts w:ascii="BookAntiqua" w:hAnsi="BookAntiqua"/>
          <w:sz w:val="22"/>
          <w:szCs w:val="22"/>
          <w:lang w:val="es-ES"/>
        </w:rPr>
        <w:t xml:space="preserve">Descubrir y utilizar herramientas de software que se ofrecen en Internet que permitan realizar actividades y trabajos </w:t>
      </w:r>
      <w:r w:rsidR="006762F4" w:rsidRPr="006762F4">
        <w:rPr>
          <w:rFonts w:ascii="BookAntiqua" w:hAnsi="BookAntiqua"/>
          <w:sz w:val="22"/>
          <w:szCs w:val="22"/>
          <w:lang w:val="es-ES"/>
        </w:rPr>
        <w:t>académicos</w:t>
      </w:r>
      <w:r w:rsidRPr="006762F4">
        <w:rPr>
          <w:rFonts w:ascii="BookAntiqua" w:hAnsi="BookAntiqua"/>
          <w:sz w:val="22"/>
          <w:szCs w:val="22"/>
          <w:lang w:val="es-ES"/>
        </w:rPr>
        <w:t xml:space="preserve"> de forma organizada y profesional a lo largo de la vida escolar, tales como manejo de repositorios de almacenamiento y buscadores con funciones avanzadas. </w:t>
      </w:r>
    </w:p>
    <w:p w:rsidR="00040B06" w:rsidRPr="00040B06" w:rsidRDefault="00040B06" w:rsidP="00AD66D6">
      <w:pPr>
        <w:spacing w:line="360" w:lineRule="auto"/>
        <w:rPr>
          <w:rFonts w:ascii="Times New Roman" w:hAnsi="Times New Roman" w:cs="Times New Roman"/>
          <w:lang w:val="en-MX"/>
        </w:rPr>
      </w:pPr>
    </w:p>
    <w:p w:rsidR="00040B06" w:rsidRPr="000515EB" w:rsidRDefault="00040B06" w:rsidP="00AD66D6">
      <w:pPr>
        <w:spacing w:line="360" w:lineRule="auto"/>
        <w:rPr>
          <w:rFonts w:ascii="Times New Roman" w:hAnsi="Times New Roman" w:cs="Times New Roman"/>
          <w:b/>
          <w:bCs/>
          <w:lang w:val="es-ES"/>
        </w:rPr>
      </w:pPr>
      <w:r w:rsidRPr="000515EB">
        <w:rPr>
          <w:rFonts w:ascii="Times New Roman" w:hAnsi="Times New Roman" w:cs="Times New Roman"/>
          <w:b/>
          <w:bCs/>
          <w:lang w:val="es-ES"/>
        </w:rPr>
        <w:t>Actividad búsquedas avanzadas de información especializada</w:t>
      </w:r>
    </w:p>
    <w:p w:rsidR="006762F4" w:rsidRDefault="006762F4" w:rsidP="00AD66D6">
      <w:pPr>
        <w:spacing w:line="360" w:lineRule="auto"/>
        <w:rPr>
          <w:rFonts w:ascii="Times New Roman" w:hAnsi="Times New Roman" w:cs="Times New Roman"/>
          <w:lang w:val="es-ES"/>
        </w:rPr>
      </w:pPr>
    </w:p>
    <w:p w:rsidR="006762F4" w:rsidRDefault="009E2A58" w:rsidP="00AD66D6">
      <w:pPr>
        <w:spacing w:line="360" w:lineRule="auto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noProof/>
          <w:lang w:val="es-ES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-85090</wp:posOffset>
            </wp:positionH>
            <wp:positionV relativeFrom="margin">
              <wp:posOffset>2748874</wp:posOffset>
            </wp:positionV>
            <wp:extent cx="3211195" cy="2743200"/>
            <wp:effectExtent l="101600" t="101600" r="103505" b="101600"/>
            <wp:wrapSquare wrapText="bothSides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195" cy="2743200"/>
                    </a:xfrm>
                    <a:prstGeom prst="rect">
                      <a:avLst/>
                    </a:prstGeom>
                    <a:ln w="28575">
                      <a:solidFill>
                        <a:srgbClr val="C3BBEC"/>
                      </a:solidFill>
                    </a:ln>
                    <a:effectLst>
                      <a:glow rad="63500">
                        <a:srgbClr val="C3BBEC">
                          <a:alpha val="40000"/>
                        </a:srgb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62F4" w:rsidRDefault="006762F4" w:rsidP="00AD66D6">
      <w:pPr>
        <w:spacing w:line="360" w:lineRule="auto"/>
        <w:rPr>
          <w:rFonts w:ascii="Times New Roman" w:hAnsi="Times New Roman" w:cs="Times New Roman"/>
          <w:lang w:val="es-ES"/>
        </w:rPr>
      </w:pPr>
    </w:p>
    <w:p w:rsidR="006762F4" w:rsidRDefault="006762F4" w:rsidP="00AD66D6">
      <w:pPr>
        <w:spacing w:line="360" w:lineRule="auto"/>
        <w:rPr>
          <w:rFonts w:ascii="Times New Roman" w:hAnsi="Times New Roman" w:cs="Times New Roman"/>
          <w:lang w:val="es-ES"/>
        </w:rPr>
      </w:pPr>
    </w:p>
    <w:p w:rsidR="006762F4" w:rsidRDefault="006762F4" w:rsidP="00AD66D6">
      <w:pPr>
        <w:spacing w:line="360" w:lineRule="auto"/>
        <w:rPr>
          <w:rFonts w:ascii="Times New Roman" w:hAnsi="Times New Roman" w:cs="Times New Roman"/>
          <w:lang w:val="es-ES"/>
        </w:rPr>
      </w:pPr>
    </w:p>
    <w:p w:rsidR="006762F4" w:rsidRDefault="006762F4" w:rsidP="00AD66D6">
      <w:pPr>
        <w:spacing w:line="360" w:lineRule="auto"/>
        <w:rPr>
          <w:rFonts w:ascii="Times New Roman" w:hAnsi="Times New Roman" w:cs="Times New Roman"/>
          <w:lang w:val="es-ES"/>
        </w:rPr>
      </w:pPr>
    </w:p>
    <w:p w:rsidR="006762F4" w:rsidRDefault="009E2A58" w:rsidP="00AD66D6">
      <w:pPr>
        <w:spacing w:line="360" w:lineRule="auto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noProof/>
          <w:lang w:val="es-E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3390900</wp:posOffset>
            </wp:positionH>
            <wp:positionV relativeFrom="paragraph">
              <wp:posOffset>85090</wp:posOffset>
            </wp:positionV>
            <wp:extent cx="3252470" cy="2745105"/>
            <wp:effectExtent l="101600" t="101600" r="100330" b="99695"/>
            <wp:wrapNone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3"/>
                    <a:stretch/>
                  </pic:blipFill>
                  <pic:spPr bwMode="auto">
                    <a:xfrm>
                      <a:off x="0" y="0"/>
                      <a:ext cx="3252470" cy="2745105"/>
                    </a:xfrm>
                    <a:prstGeom prst="rect">
                      <a:avLst/>
                    </a:prstGeom>
                    <a:ln w="28575">
                      <a:solidFill>
                        <a:srgbClr val="F8B6A8"/>
                      </a:solidFill>
                    </a:ln>
                    <a:effectLst>
                      <a:glow rad="63500">
                        <a:srgbClr val="F8B6A8"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62F4" w:rsidRDefault="006762F4" w:rsidP="00AD66D6">
      <w:pPr>
        <w:spacing w:line="360" w:lineRule="auto"/>
        <w:rPr>
          <w:rFonts w:ascii="Times New Roman" w:hAnsi="Times New Roman" w:cs="Times New Roman"/>
          <w:lang w:val="es-ES"/>
        </w:rPr>
      </w:pPr>
    </w:p>
    <w:p w:rsidR="006762F4" w:rsidRDefault="006762F4" w:rsidP="00AD66D6">
      <w:pPr>
        <w:spacing w:line="360" w:lineRule="auto"/>
        <w:rPr>
          <w:rFonts w:ascii="Times New Roman" w:hAnsi="Times New Roman" w:cs="Times New Roman"/>
          <w:lang w:val="es-ES"/>
        </w:rPr>
      </w:pPr>
    </w:p>
    <w:p w:rsidR="006762F4" w:rsidRDefault="006762F4" w:rsidP="00AD66D6">
      <w:pPr>
        <w:spacing w:line="360" w:lineRule="auto"/>
        <w:rPr>
          <w:rFonts w:ascii="Times New Roman" w:hAnsi="Times New Roman" w:cs="Times New Roman"/>
          <w:lang w:val="es-ES"/>
        </w:rPr>
      </w:pPr>
    </w:p>
    <w:p w:rsidR="006762F4" w:rsidRDefault="006762F4" w:rsidP="00AD66D6">
      <w:pPr>
        <w:spacing w:line="360" w:lineRule="auto"/>
        <w:rPr>
          <w:rFonts w:ascii="Times New Roman" w:hAnsi="Times New Roman" w:cs="Times New Roman"/>
          <w:lang w:val="es-ES"/>
        </w:rPr>
      </w:pPr>
    </w:p>
    <w:p w:rsidR="006762F4" w:rsidRDefault="006762F4" w:rsidP="00AD66D6">
      <w:pPr>
        <w:spacing w:line="360" w:lineRule="auto"/>
        <w:rPr>
          <w:rFonts w:ascii="Times New Roman" w:hAnsi="Times New Roman" w:cs="Times New Roman"/>
          <w:lang w:val="es-ES"/>
        </w:rPr>
      </w:pPr>
    </w:p>
    <w:p w:rsidR="006762F4" w:rsidRDefault="009E2A58" w:rsidP="00AD66D6">
      <w:pPr>
        <w:spacing w:line="360" w:lineRule="auto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noProof/>
          <w:lang w:val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351790</wp:posOffset>
                </wp:positionH>
                <wp:positionV relativeFrom="paragraph">
                  <wp:posOffset>183515</wp:posOffset>
                </wp:positionV>
                <wp:extent cx="2324100" cy="1257300"/>
                <wp:effectExtent l="25400" t="38100" r="50800" b="5080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1257300"/>
                        </a:xfrm>
                        <a:custGeom>
                          <a:avLst/>
                          <a:gdLst>
                            <a:gd name="connsiteX0" fmla="*/ 0 w 2324100"/>
                            <a:gd name="connsiteY0" fmla="*/ 0 h 1257300"/>
                            <a:gd name="connsiteX1" fmla="*/ 627507 w 2324100"/>
                            <a:gd name="connsiteY1" fmla="*/ 0 h 1257300"/>
                            <a:gd name="connsiteX2" fmla="*/ 1231773 w 2324100"/>
                            <a:gd name="connsiteY2" fmla="*/ 0 h 1257300"/>
                            <a:gd name="connsiteX3" fmla="*/ 2324100 w 2324100"/>
                            <a:gd name="connsiteY3" fmla="*/ 0 h 1257300"/>
                            <a:gd name="connsiteX4" fmla="*/ 2324100 w 2324100"/>
                            <a:gd name="connsiteY4" fmla="*/ 381381 h 1257300"/>
                            <a:gd name="connsiteX5" fmla="*/ 2324100 w 2324100"/>
                            <a:gd name="connsiteY5" fmla="*/ 825627 h 1257300"/>
                            <a:gd name="connsiteX6" fmla="*/ 2324100 w 2324100"/>
                            <a:gd name="connsiteY6" fmla="*/ 1257300 h 1257300"/>
                            <a:gd name="connsiteX7" fmla="*/ 1789557 w 2324100"/>
                            <a:gd name="connsiteY7" fmla="*/ 1257300 h 1257300"/>
                            <a:gd name="connsiteX8" fmla="*/ 1231773 w 2324100"/>
                            <a:gd name="connsiteY8" fmla="*/ 1257300 h 1257300"/>
                            <a:gd name="connsiteX9" fmla="*/ 720471 w 2324100"/>
                            <a:gd name="connsiteY9" fmla="*/ 1257300 h 1257300"/>
                            <a:gd name="connsiteX10" fmla="*/ 0 w 2324100"/>
                            <a:gd name="connsiteY10" fmla="*/ 1257300 h 1257300"/>
                            <a:gd name="connsiteX11" fmla="*/ 0 w 2324100"/>
                            <a:gd name="connsiteY11" fmla="*/ 825627 h 1257300"/>
                            <a:gd name="connsiteX12" fmla="*/ 0 w 2324100"/>
                            <a:gd name="connsiteY12" fmla="*/ 444246 h 1257300"/>
                            <a:gd name="connsiteX13" fmla="*/ 0 w 2324100"/>
                            <a:gd name="connsiteY13" fmla="*/ 0 h 12573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2324100" h="1257300" fill="none" extrusionOk="0">
                              <a:moveTo>
                                <a:pt x="0" y="0"/>
                              </a:moveTo>
                              <a:cubicBezTo>
                                <a:pt x="263237" y="-27071"/>
                                <a:pt x="411918" y="69648"/>
                                <a:pt x="627507" y="0"/>
                              </a:cubicBezTo>
                              <a:cubicBezTo>
                                <a:pt x="843096" y="-69648"/>
                                <a:pt x="1042102" y="49716"/>
                                <a:pt x="1231773" y="0"/>
                              </a:cubicBezTo>
                              <a:cubicBezTo>
                                <a:pt x="1421444" y="-49716"/>
                                <a:pt x="1927804" y="83252"/>
                                <a:pt x="2324100" y="0"/>
                              </a:cubicBezTo>
                              <a:cubicBezTo>
                                <a:pt x="2355624" y="135530"/>
                                <a:pt x="2281259" y="193733"/>
                                <a:pt x="2324100" y="381381"/>
                              </a:cubicBezTo>
                              <a:cubicBezTo>
                                <a:pt x="2366941" y="569029"/>
                                <a:pt x="2284306" y="731152"/>
                                <a:pt x="2324100" y="825627"/>
                              </a:cubicBezTo>
                              <a:cubicBezTo>
                                <a:pt x="2363894" y="920102"/>
                                <a:pt x="2307315" y="1054560"/>
                                <a:pt x="2324100" y="1257300"/>
                              </a:cubicBezTo>
                              <a:cubicBezTo>
                                <a:pt x="2209910" y="1297642"/>
                                <a:pt x="2054587" y="1212642"/>
                                <a:pt x="1789557" y="1257300"/>
                              </a:cubicBezTo>
                              <a:cubicBezTo>
                                <a:pt x="1524527" y="1301958"/>
                                <a:pt x="1367621" y="1246839"/>
                                <a:pt x="1231773" y="1257300"/>
                              </a:cubicBezTo>
                              <a:cubicBezTo>
                                <a:pt x="1095925" y="1267761"/>
                                <a:pt x="860552" y="1224153"/>
                                <a:pt x="720471" y="1257300"/>
                              </a:cubicBezTo>
                              <a:cubicBezTo>
                                <a:pt x="580390" y="1290447"/>
                                <a:pt x="144352" y="1239718"/>
                                <a:pt x="0" y="1257300"/>
                              </a:cubicBezTo>
                              <a:cubicBezTo>
                                <a:pt x="-33249" y="1099790"/>
                                <a:pt x="24387" y="942465"/>
                                <a:pt x="0" y="825627"/>
                              </a:cubicBezTo>
                              <a:cubicBezTo>
                                <a:pt x="-24387" y="708789"/>
                                <a:pt x="13701" y="614172"/>
                                <a:pt x="0" y="444246"/>
                              </a:cubicBezTo>
                              <a:cubicBezTo>
                                <a:pt x="-13701" y="274320"/>
                                <a:pt x="5565" y="121632"/>
                                <a:pt x="0" y="0"/>
                              </a:cubicBezTo>
                              <a:close/>
                            </a:path>
                            <a:path w="2324100" h="1257300" stroke="0" extrusionOk="0">
                              <a:moveTo>
                                <a:pt x="0" y="0"/>
                              </a:moveTo>
                              <a:cubicBezTo>
                                <a:pt x="201495" y="-39311"/>
                                <a:pt x="316514" y="18958"/>
                                <a:pt x="557784" y="0"/>
                              </a:cubicBezTo>
                              <a:cubicBezTo>
                                <a:pt x="799054" y="-18958"/>
                                <a:pt x="854461" y="49454"/>
                                <a:pt x="1069086" y="0"/>
                              </a:cubicBezTo>
                              <a:cubicBezTo>
                                <a:pt x="1283711" y="-49454"/>
                                <a:pt x="1412283" y="22050"/>
                                <a:pt x="1696593" y="0"/>
                              </a:cubicBezTo>
                              <a:cubicBezTo>
                                <a:pt x="1980903" y="-22050"/>
                                <a:pt x="2075207" y="72395"/>
                                <a:pt x="2324100" y="0"/>
                              </a:cubicBezTo>
                              <a:cubicBezTo>
                                <a:pt x="2354186" y="173322"/>
                                <a:pt x="2304944" y="289462"/>
                                <a:pt x="2324100" y="406527"/>
                              </a:cubicBezTo>
                              <a:cubicBezTo>
                                <a:pt x="2343256" y="523592"/>
                                <a:pt x="2307933" y="670354"/>
                                <a:pt x="2324100" y="800481"/>
                              </a:cubicBezTo>
                              <a:cubicBezTo>
                                <a:pt x="2340267" y="930608"/>
                                <a:pt x="2272880" y="1084044"/>
                                <a:pt x="2324100" y="1257300"/>
                              </a:cubicBezTo>
                              <a:cubicBezTo>
                                <a:pt x="2114317" y="1315042"/>
                                <a:pt x="1974420" y="1208565"/>
                                <a:pt x="1743075" y="1257300"/>
                              </a:cubicBezTo>
                              <a:cubicBezTo>
                                <a:pt x="1511730" y="1306035"/>
                                <a:pt x="1457324" y="1252789"/>
                                <a:pt x="1231773" y="1257300"/>
                              </a:cubicBezTo>
                              <a:cubicBezTo>
                                <a:pt x="1006222" y="1261811"/>
                                <a:pt x="772867" y="1253305"/>
                                <a:pt x="650748" y="1257300"/>
                              </a:cubicBezTo>
                              <a:cubicBezTo>
                                <a:pt x="528630" y="1261295"/>
                                <a:pt x="260150" y="1230865"/>
                                <a:pt x="0" y="1257300"/>
                              </a:cubicBezTo>
                              <a:cubicBezTo>
                                <a:pt x="-46797" y="1125290"/>
                                <a:pt x="463" y="939078"/>
                                <a:pt x="0" y="850773"/>
                              </a:cubicBezTo>
                              <a:cubicBezTo>
                                <a:pt x="-463" y="762468"/>
                                <a:pt x="48346" y="586510"/>
                                <a:pt x="0" y="444246"/>
                              </a:cubicBezTo>
                              <a:cubicBezTo>
                                <a:pt x="-48346" y="301982"/>
                                <a:pt x="12493" y="12778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38100">
                          <a:solidFill>
                            <a:srgbClr val="C3BBEC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:rsidR="00357945" w:rsidRPr="00357945" w:rsidRDefault="00357945" w:rsidP="000515EB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En esta búsqueda se encontraron imágenes de piano o violín sin que apareciera la flauta en alguna de las búsquedas.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5" type="#_x0000_t202" style="position:absolute;margin-left:27.7pt;margin-top:14.45pt;width:183pt;height:9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" fillcolor="white [3201]" strokecolor="#c3bbec" strokeweight="3pt">
                <v:textbox>
                  <w:txbxContent>
                    <w:p w:rsidR="00357945" w:rsidRPr="00357945" w:rsidRDefault="00357945" w:rsidP="000515EB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>En esta búsqueda se encontraron imágenes de piano o violín sin que apareciera la flauta en alguna de las búsquedas.</w:t>
                      </w:r>
                    </w:p>
                  </w:txbxContent>
                </v:textbox>
              </v:shape>
            </w:pict>
          </mc:Fallback>
        </mc:AlternateContent>
      </w:r>
    </w:p>
    <w:p w:rsidR="006762F4" w:rsidRDefault="006762F4" w:rsidP="00AD66D6">
      <w:pPr>
        <w:spacing w:line="360" w:lineRule="auto"/>
        <w:rPr>
          <w:rFonts w:ascii="Times New Roman" w:hAnsi="Times New Roman" w:cs="Times New Roman"/>
          <w:lang w:val="es-ES"/>
        </w:rPr>
      </w:pPr>
    </w:p>
    <w:p w:rsidR="006762F4" w:rsidRDefault="006762F4" w:rsidP="00AD66D6">
      <w:pPr>
        <w:spacing w:line="360" w:lineRule="auto"/>
        <w:rPr>
          <w:rFonts w:ascii="Times New Roman" w:hAnsi="Times New Roman" w:cs="Times New Roman"/>
          <w:lang w:val="es-ES"/>
        </w:rPr>
      </w:pPr>
    </w:p>
    <w:p w:rsidR="006762F4" w:rsidRDefault="006762F4" w:rsidP="00AD66D6">
      <w:pPr>
        <w:spacing w:line="360" w:lineRule="auto"/>
        <w:rPr>
          <w:rFonts w:ascii="Times New Roman" w:hAnsi="Times New Roman" w:cs="Times New Roman"/>
          <w:lang w:val="es-ES"/>
        </w:rPr>
      </w:pPr>
    </w:p>
    <w:p w:rsidR="006762F4" w:rsidRDefault="006762F4" w:rsidP="00AD66D6">
      <w:pPr>
        <w:spacing w:line="360" w:lineRule="auto"/>
        <w:rPr>
          <w:rFonts w:ascii="Times New Roman" w:hAnsi="Times New Roman" w:cs="Times New Roman"/>
          <w:lang w:val="es-ES"/>
        </w:rPr>
      </w:pPr>
    </w:p>
    <w:p w:rsidR="006762F4" w:rsidRDefault="009E2A58" w:rsidP="00AD66D6">
      <w:pPr>
        <w:spacing w:line="360" w:lineRule="auto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noProof/>
          <w:lang w:val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050B85A" wp14:editId="23BD2B51">
                <wp:simplePos x="0" y="0"/>
                <wp:positionH relativeFrom="column">
                  <wp:posOffset>3824605</wp:posOffset>
                </wp:positionH>
                <wp:positionV relativeFrom="paragraph">
                  <wp:posOffset>211725</wp:posOffset>
                </wp:positionV>
                <wp:extent cx="2324100" cy="1257300"/>
                <wp:effectExtent l="25400" t="38100" r="38100" b="3810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1257300"/>
                        </a:xfrm>
                        <a:custGeom>
                          <a:avLst/>
                          <a:gdLst>
                            <a:gd name="connsiteX0" fmla="*/ 0 w 2324100"/>
                            <a:gd name="connsiteY0" fmla="*/ 0 h 1257300"/>
                            <a:gd name="connsiteX1" fmla="*/ 557784 w 2324100"/>
                            <a:gd name="connsiteY1" fmla="*/ 0 h 1257300"/>
                            <a:gd name="connsiteX2" fmla="*/ 1138809 w 2324100"/>
                            <a:gd name="connsiteY2" fmla="*/ 0 h 1257300"/>
                            <a:gd name="connsiteX3" fmla="*/ 1743075 w 2324100"/>
                            <a:gd name="connsiteY3" fmla="*/ 0 h 1257300"/>
                            <a:gd name="connsiteX4" fmla="*/ 2324100 w 2324100"/>
                            <a:gd name="connsiteY4" fmla="*/ 0 h 1257300"/>
                            <a:gd name="connsiteX5" fmla="*/ 2324100 w 2324100"/>
                            <a:gd name="connsiteY5" fmla="*/ 641223 h 1257300"/>
                            <a:gd name="connsiteX6" fmla="*/ 2324100 w 2324100"/>
                            <a:gd name="connsiteY6" fmla="*/ 1257300 h 1257300"/>
                            <a:gd name="connsiteX7" fmla="*/ 1696593 w 2324100"/>
                            <a:gd name="connsiteY7" fmla="*/ 1257300 h 1257300"/>
                            <a:gd name="connsiteX8" fmla="*/ 1069086 w 2324100"/>
                            <a:gd name="connsiteY8" fmla="*/ 1257300 h 1257300"/>
                            <a:gd name="connsiteX9" fmla="*/ 0 w 2324100"/>
                            <a:gd name="connsiteY9" fmla="*/ 1257300 h 1257300"/>
                            <a:gd name="connsiteX10" fmla="*/ 0 w 2324100"/>
                            <a:gd name="connsiteY10" fmla="*/ 641223 h 1257300"/>
                            <a:gd name="connsiteX11" fmla="*/ 0 w 2324100"/>
                            <a:gd name="connsiteY11" fmla="*/ 0 h 12573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2324100" h="1257300" fill="none" extrusionOk="0">
                              <a:moveTo>
                                <a:pt x="0" y="0"/>
                              </a:moveTo>
                              <a:cubicBezTo>
                                <a:pt x="172133" y="14284"/>
                                <a:pt x="410416" y="-18669"/>
                                <a:pt x="557784" y="0"/>
                              </a:cubicBezTo>
                              <a:cubicBezTo>
                                <a:pt x="705152" y="18669"/>
                                <a:pt x="982477" y="21125"/>
                                <a:pt x="1138809" y="0"/>
                              </a:cubicBezTo>
                              <a:cubicBezTo>
                                <a:pt x="1295141" y="-21125"/>
                                <a:pt x="1496476" y="30138"/>
                                <a:pt x="1743075" y="0"/>
                              </a:cubicBezTo>
                              <a:cubicBezTo>
                                <a:pt x="1989674" y="-30138"/>
                                <a:pt x="2131804" y="-6760"/>
                                <a:pt x="2324100" y="0"/>
                              </a:cubicBezTo>
                              <a:cubicBezTo>
                                <a:pt x="2309828" y="155982"/>
                                <a:pt x="2312748" y="437574"/>
                                <a:pt x="2324100" y="641223"/>
                              </a:cubicBezTo>
                              <a:cubicBezTo>
                                <a:pt x="2335452" y="844872"/>
                                <a:pt x="2334946" y="1025553"/>
                                <a:pt x="2324100" y="1257300"/>
                              </a:cubicBezTo>
                              <a:cubicBezTo>
                                <a:pt x="2072701" y="1263787"/>
                                <a:pt x="1910799" y="1275931"/>
                                <a:pt x="1696593" y="1257300"/>
                              </a:cubicBezTo>
                              <a:cubicBezTo>
                                <a:pt x="1482387" y="1238669"/>
                                <a:pt x="1326303" y="1271647"/>
                                <a:pt x="1069086" y="1257300"/>
                              </a:cubicBezTo>
                              <a:cubicBezTo>
                                <a:pt x="811869" y="1242953"/>
                                <a:pt x="529898" y="1266097"/>
                                <a:pt x="0" y="1257300"/>
                              </a:cubicBezTo>
                              <a:cubicBezTo>
                                <a:pt x="-20777" y="1087231"/>
                                <a:pt x="21147" y="842775"/>
                                <a:pt x="0" y="641223"/>
                              </a:cubicBezTo>
                              <a:cubicBezTo>
                                <a:pt x="-21147" y="439671"/>
                                <a:pt x="3397" y="231286"/>
                                <a:pt x="0" y="0"/>
                              </a:cubicBezTo>
                              <a:close/>
                            </a:path>
                            <a:path w="2324100" h="1257300" stroke="0" extrusionOk="0">
                              <a:moveTo>
                                <a:pt x="0" y="0"/>
                              </a:moveTo>
                              <a:cubicBezTo>
                                <a:pt x="201495" y="-11421"/>
                                <a:pt x="316514" y="24535"/>
                                <a:pt x="557784" y="0"/>
                              </a:cubicBezTo>
                              <a:cubicBezTo>
                                <a:pt x="799054" y="-24535"/>
                                <a:pt x="854461" y="3437"/>
                                <a:pt x="1069086" y="0"/>
                              </a:cubicBezTo>
                              <a:cubicBezTo>
                                <a:pt x="1283711" y="-3437"/>
                                <a:pt x="1412283" y="-9326"/>
                                <a:pt x="1696593" y="0"/>
                              </a:cubicBezTo>
                              <a:cubicBezTo>
                                <a:pt x="1980903" y="9326"/>
                                <a:pt x="2075207" y="-9181"/>
                                <a:pt x="2324100" y="0"/>
                              </a:cubicBezTo>
                              <a:cubicBezTo>
                                <a:pt x="2316342" y="162759"/>
                                <a:pt x="2312614" y="367120"/>
                                <a:pt x="2324100" y="616077"/>
                              </a:cubicBezTo>
                              <a:cubicBezTo>
                                <a:pt x="2335586" y="865034"/>
                                <a:pt x="2320883" y="1013260"/>
                                <a:pt x="2324100" y="1257300"/>
                              </a:cubicBezTo>
                              <a:cubicBezTo>
                                <a:pt x="2042749" y="1266937"/>
                                <a:pt x="1883067" y="1245074"/>
                                <a:pt x="1743075" y="1257300"/>
                              </a:cubicBezTo>
                              <a:cubicBezTo>
                                <a:pt x="1603083" y="1269526"/>
                                <a:pt x="1341915" y="1239940"/>
                                <a:pt x="1115568" y="1257300"/>
                              </a:cubicBezTo>
                              <a:cubicBezTo>
                                <a:pt x="889221" y="1274660"/>
                                <a:pt x="829817" y="1268128"/>
                                <a:pt x="604266" y="1257300"/>
                              </a:cubicBezTo>
                              <a:cubicBezTo>
                                <a:pt x="378715" y="1246472"/>
                                <a:pt x="217214" y="1260277"/>
                                <a:pt x="0" y="1257300"/>
                              </a:cubicBezTo>
                              <a:cubicBezTo>
                                <a:pt x="14617" y="975464"/>
                                <a:pt x="-14810" y="799625"/>
                                <a:pt x="0" y="628650"/>
                              </a:cubicBezTo>
                              <a:cubicBezTo>
                                <a:pt x="14810" y="457675"/>
                                <a:pt x="-19403" y="15934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38100">
                          <a:solidFill>
                            <a:srgbClr val="F8B6A8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:rsidR="000515EB" w:rsidRPr="00357945" w:rsidRDefault="009E2A58" w:rsidP="000515EB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Todos l</w:t>
                            </w:r>
                            <w:r w:rsidR="000515EB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os resultados de esta búsqueda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contenían las palabras “noticias de dinosaurios” en su título.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0B85A" id="Text Box 15" o:spid="_x0000_s1036" type="#_x0000_t202" style="position:absolute;margin-left:301.15pt;margin-top:16.65pt;width:183pt;height:9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" fillcolor="white [3201]" strokecolor="#f8b6a8" strokeweight="3pt">
                <v:textbox>
                  <w:txbxContent>
                    <w:p w:rsidR="000515EB" w:rsidRPr="00357945" w:rsidRDefault="009E2A58" w:rsidP="000515EB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>Todos l</w:t>
                      </w:r>
                      <w:r w:rsidR="000515EB"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os resultados de esta búsqueda </w:t>
                      </w: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>contenían las palabras “noticias de dinosaurios” en su título.</w:t>
                      </w:r>
                    </w:p>
                  </w:txbxContent>
                </v:textbox>
              </v:shape>
            </w:pict>
          </mc:Fallback>
        </mc:AlternateContent>
      </w:r>
    </w:p>
    <w:p w:rsidR="006762F4" w:rsidRDefault="006762F4" w:rsidP="00AD66D6">
      <w:pPr>
        <w:spacing w:line="360" w:lineRule="auto"/>
        <w:rPr>
          <w:rFonts w:ascii="Times New Roman" w:hAnsi="Times New Roman" w:cs="Times New Roman"/>
          <w:lang w:val="es-ES"/>
        </w:rPr>
      </w:pPr>
    </w:p>
    <w:p w:rsidR="006762F4" w:rsidRDefault="006762F4" w:rsidP="00AD66D6">
      <w:pPr>
        <w:spacing w:line="360" w:lineRule="auto"/>
        <w:rPr>
          <w:rFonts w:ascii="Times New Roman" w:hAnsi="Times New Roman" w:cs="Times New Roman"/>
          <w:lang w:val="es-ES"/>
        </w:rPr>
      </w:pPr>
    </w:p>
    <w:p w:rsidR="00F11737" w:rsidRDefault="00F11737" w:rsidP="00C72439">
      <w:pPr>
        <w:spacing w:line="360" w:lineRule="auto"/>
        <w:rPr>
          <w:lang w:val="es-ES"/>
        </w:rPr>
      </w:pPr>
    </w:p>
    <w:p w:rsidR="00CE60DA" w:rsidRDefault="00CE60DA" w:rsidP="00C72439">
      <w:pPr>
        <w:spacing w:line="360" w:lineRule="auto"/>
        <w:rPr>
          <w:lang w:val="es-ES"/>
        </w:rPr>
      </w:pPr>
    </w:p>
    <w:p w:rsidR="009E2A58" w:rsidRDefault="009E2A58" w:rsidP="00C72439">
      <w:pPr>
        <w:spacing w:line="360" w:lineRule="auto"/>
        <w:rPr>
          <w:lang w:val="es-ES"/>
        </w:rPr>
      </w:pPr>
    </w:p>
    <w:p w:rsidR="009E2A58" w:rsidRDefault="009E2A58">
      <w:pPr>
        <w:suppressAutoHyphens w:val="0"/>
        <w:rPr>
          <w:lang w:val="es-ES"/>
        </w:rPr>
      </w:pPr>
      <w:r>
        <w:rPr>
          <w:lang w:val="es-ES"/>
        </w:rPr>
        <w:br w:type="page"/>
      </w:r>
    </w:p>
    <w:p w:rsidR="00CE60DA" w:rsidRDefault="009E2A58" w:rsidP="00C72439">
      <w:pPr>
        <w:spacing w:line="360" w:lineRule="auto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-92710</wp:posOffset>
            </wp:positionH>
            <wp:positionV relativeFrom="paragraph">
              <wp:posOffset>266691</wp:posOffset>
            </wp:positionV>
            <wp:extent cx="4355929" cy="2740297"/>
            <wp:effectExtent l="139700" t="139700" r="140335" b="142875"/>
            <wp:wrapNone/>
            <wp:docPr id="16" name="Picture 16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929" cy="2740297"/>
                    </a:xfrm>
                    <a:prstGeom prst="rect">
                      <a:avLst/>
                    </a:prstGeom>
                    <a:ln w="28575">
                      <a:solidFill>
                        <a:srgbClr val="A7E8C8"/>
                      </a:solidFill>
                    </a:ln>
                    <a:effectLst>
                      <a:glow rad="101600">
                        <a:srgbClr val="A7E8C8">
                          <a:alpha val="60000"/>
                        </a:srgb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5F61" w:rsidRDefault="00AC5F61" w:rsidP="00AC5F61">
      <w:pPr>
        <w:spacing w:line="276" w:lineRule="auto"/>
        <w:rPr>
          <w:lang w:val="es-ES"/>
        </w:rPr>
      </w:pPr>
    </w:p>
    <w:p w:rsidR="00653727" w:rsidRDefault="00653727">
      <w:pPr>
        <w:pStyle w:val="Standard"/>
        <w:rPr>
          <w:lang w:val="es-ES"/>
        </w:rPr>
      </w:pPr>
    </w:p>
    <w:p w:rsidR="00653727" w:rsidRDefault="00653727">
      <w:pPr>
        <w:suppressAutoHyphens w:val="0"/>
        <w:rPr>
          <w:lang w:val="es-ES"/>
        </w:rPr>
      </w:pPr>
      <w:r>
        <w:rPr>
          <w:rFonts w:ascii="Times New Roman" w:hAnsi="Times New Roman" w:cs="Times New Roman"/>
          <w:noProof/>
          <w:lang w:val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A6C26DD" wp14:editId="121BA2E9">
                <wp:simplePos x="0" y="0"/>
                <wp:positionH relativeFrom="column">
                  <wp:posOffset>4602480</wp:posOffset>
                </wp:positionH>
                <wp:positionV relativeFrom="paragraph">
                  <wp:posOffset>552450</wp:posOffset>
                </wp:positionV>
                <wp:extent cx="2178050" cy="1705610"/>
                <wp:effectExtent l="12700" t="50800" r="69850" b="5969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1705610"/>
                        </a:xfrm>
                        <a:custGeom>
                          <a:avLst/>
                          <a:gdLst>
                            <a:gd name="connsiteX0" fmla="*/ 0 w 2178050"/>
                            <a:gd name="connsiteY0" fmla="*/ 0 h 1705610"/>
                            <a:gd name="connsiteX1" fmla="*/ 2178050 w 2178050"/>
                            <a:gd name="connsiteY1" fmla="*/ 0 h 1705610"/>
                            <a:gd name="connsiteX2" fmla="*/ 2178050 w 2178050"/>
                            <a:gd name="connsiteY2" fmla="*/ 1705610 h 1705610"/>
                            <a:gd name="connsiteX3" fmla="*/ 0 w 2178050"/>
                            <a:gd name="connsiteY3" fmla="*/ 1705610 h 1705610"/>
                            <a:gd name="connsiteX4" fmla="*/ 0 w 2178050"/>
                            <a:gd name="connsiteY4" fmla="*/ 0 h 17056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8050" h="1705610" fill="none" extrusionOk="0">
                              <a:moveTo>
                                <a:pt x="0" y="0"/>
                              </a:moveTo>
                              <a:cubicBezTo>
                                <a:pt x="1051737" y="-49533"/>
                                <a:pt x="1289313" y="-14809"/>
                                <a:pt x="2178050" y="0"/>
                              </a:cubicBezTo>
                              <a:cubicBezTo>
                                <a:pt x="2171919" y="432774"/>
                                <a:pt x="2250162" y="1222597"/>
                                <a:pt x="2178050" y="1705610"/>
                              </a:cubicBezTo>
                              <a:cubicBezTo>
                                <a:pt x="1666589" y="1657379"/>
                                <a:pt x="273890" y="1790065"/>
                                <a:pt x="0" y="1705610"/>
                              </a:cubicBezTo>
                              <a:cubicBezTo>
                                <a:pt x="80625" y="1004306"/>
                                <a:pt x="131448" y="752635"/>
                                <a:pt x="0" y="0"/>
                              </a:cubicBezTo>
                              <a:close/>
                            </a:path>
                            <a:path w="2178050" h="1705610" stroke="0" extrusionOk="0">
                              <a:moveTo>
                                <a:pt x="0" y="0"/>
                              </a:moveTo>
                              <a:cubicBezTo>
                                <a:pt x="1020022" y="118645"/>
                                <a:pt x="1496175" y="116012"/>
                                <a:pt x="2178050" y="0"/>
                              </a:cubicBezTo>
                              <a:cubicBezTo>
                                <a:pt x="2328101" y="830608"/>
                                <a:pt x="2114263" y="1305053"/>
                                <a:pt x="2178050" y="1705610"/>
                              </a:cubicBezTo>
                              <a:cubicBezTo>
                                <a:pt x="1523305" y="1840210"/>
                                <a:pt x="405620" y="1548414"/>
                                <a:pt x="0" y="1705610"/>
                              </a:cubicBezTo>
                              <a:cubicBezTo>
                                <a:pt x="97975" y="1295528"/>
                                <a:pt x="109420" y="30764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38100">
                          <a:solidFill>
                            <a:srgbClr val="A7E8C8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:rsidR="009E2A58" w:rsidRPr="00357945" w:rsidRDefault="009E2A58" w:rsidP="009E2A58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Al agregar la palabra </w:t>
                            </w:r>
                            <w:r w:rsidR="00D356EA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“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Andrómeda</w:t>
                            </w:r>
                            <w:r w:rsidR="00D356EA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”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a la búsqueda</w:t>
                            </w:r>
                            <w:r w:rsidR="00D356EA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después de “espacio”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,</w:t>
                            </w:r>
                            <w:r w:rsidR="00D356EA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resultó en páginas con las dos palabras en su título y/o contenido.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C26DD" id="Text Box 17" o:spid="_x0000_s1037" type="#_x0000_t202" style="position:absolute;margin-left:362.4pt;margin-top:43.5pt;width:171.5pt;height:134.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" fillcolor="white [3201]" strokecolor="#a7e8c8" strokeweight="3pt">
                <v:textbox>
                  <w:txbxContent>
                    <w:p w:rsidR="009E2A58" w:rsidRPr="00357945" w:rsidRDefault="009E2A58" w:rsidP="009E2A58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Al agregar la palabra </w:t>
                      </w:r>
                      <w:r w:rsidR="00D356EA">
                        <w:rPr>
                          <w:rFonts w:ascii="Times New Roman" w:hAnsi="Times New Roman" w:cs="Times New Roman"/>
                          <w:lang w:val="es-ES"/>
                        </w:rPr>
                        <w:t>“</w:t>
                      </w: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>Andrómeda</w:t>
                      </w:r>
                      <w:r w:rsidR="00D356EA">
                        <w:rPr>
                          <w:rFonts w:ascii="Times New Roman" w:hAnsi="Times New Roman" w:cs="Times New Roman"/>
                          <w:lang w:val="es-ES"/>
                        </w:rPr>
                        <w:t>”</w:t>
                      </w: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a la búsqueda</w:t>
                      </w:r>
                      <w:r w:rsidR="00D356EA"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después de “espacio”</w:t>
                      </w: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>,</w:t>
                      </w:r>
                      <w:r w:rsidR="00D356EA"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resultó en páginas con las dos palabras en su título y/o contenido.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s-ES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1764665</wp:posOffset>
            </wp:positionH>
            <wp:positionV relativeFrom="paragraph">
              <wp:posOffset>2756535</wp:posOffset>
            </wp:positionV>
            <wp:extent cx="4838700" cy="2741295"/>
            <wp:effectExtent l="139700" t="139700" r="139700" b="141605"/>
            <wp:wrapNone/>
            <wp:docPr id="18" name="Picture 18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741295"/>
                    </a:xfrm>
                    <a:prstGeom prst="rect">
                      <a:avLst/>
                    </a:prstGeom>
                    <a:ln w="28575">
                      <a:solidFill>
                        <a:srgbClr val="FDFFB4"/>
                      </a:solidFill>
                    </a:ln>
                    <a:effectLst>
                      <a:glow rad="101600">
                        <a:srgbClr val="FDFFB4">
                          <a:alpha val="60000"/>
                        </a:srgb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s-ES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-93345</wp:posOffset>
            </wp:positionH>
            <wp:positionV relativeFrom="paragraph">
              <wp:posOffset>5869305</wp:posOffset>
            </wp:positionV>
            <wp:extent cx="3486785" cy="2743835"/>
            <wp:effectExtent l="139700" t="139700" r="145415" b="139065"/>
            <wp:wrapNone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785" cy="2743835"/>
                    </a:xfrm>
                    <a:prstGeom prst="rect">
                      <a:avLst/>
                    </a:prstGeom>
                    <a:ln w="28575">
                      <a:solidFill>
                        <a:srgbClr val="F7C2D6"/>
                      </a:solidFill>
                    </a:ln>
                    <a:effectLst>
                      <a:glow rad="101600">
                        <a:srgbClr val="F7C2D6">
                          <a:alpha val="60000"/>
                        </a:srgb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1EB7843" wp14:editId="11717032">
                <wp:simplePos x="0" y="0"/>
                <wp:positionH relativeFrom="column">
                  <wp:posOffset>-395605</wp:posOffset>
                </wp:positionH>
                <wp:positionV relativeFrom="paragraph">
                  <wp:posOffset>3345180</wp:posOffset>
                </wp:positionV>
                <wp:extent cx="1546225" cy="1541780"/>
                <wp:effectExtent l="38100" t="25400" r="53975" b="4572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225" cy="1541780"/>
                        </a:xfrm>
                        <a:custGeom>
                          <a:avLst/>
                          <a:gdLst>
                            <a:gd name="connsiteX0" fmla="*/ 0 w 1546225"/>
                            <a:gd name="connsiteY0" fmla="*/ 0 h 1541780"/>
                            <a:gd name="connsiteX1" fmla="*/ 499946 w 1546225"/>
                            <a:gd name="connsiteY1" fmla="*/ 0 h 1541780"/>
                            <a:gd name="connsiteX2" fmla="*/ 1015354 w 1546225"/>
                            <a:gd name="connsiteY2" fmla="*/ 0 h 1541780"/>
                            <a:gd name="connsiteX3" fmla="*/ 1546225 w 1546225"/>
                            <a:gd name="connsiteY3" fmla="*/ 0 h 1541780"/>
                            <a:gd name="connsiteX4" fmla="*/ 1546225 w 1546225"/>
                            <a:gd name="connsiteY4" fmla="*/ 529344 h 1541780"/>
                            <a:gd name="connsiteX5" fmla="*/ 1546225 w 1546225"/>
                            <a:gd name="connsiteY5" fmla="*/ 997018 h 1541780"/>
                            <a:gd name="connsiteX6" fmla="*/ 1546225 w 1546225"/>
                            <a:gd name="connsiteY6" fmla="*/ 1541780 h 1541780"/>
                            <a:gd name="connsiteX7" fmla="*/ 999892 w 1546225"/>
                            <a:gd name="connsiteY7" fmla="*/ 1541780 h 1541780"/>
                            <a:gd name="connsiteX8" fmla="*/ 453559 w 1546225"/>
                            <a:gd name="connsiteY8" fmla="*/ 1541780 h 1541780"/>
                            <a:gd name="connsiteX9" fmla="*/ 0 w 1546225"/>
                            <a:gd name="connsiteY9" fmla="*/ 1541780 h 1541780"/>
                            <a:gd name="connsiteX10" fmla="*/ 0 w 1546225"/>
                            <a:gd name="connsiteY10" fmla="*/ 1043271 h 1541780"/>
                            <a:gd name="connsiteX11" fmla="*/ 0 w 1546225"/>
                            <a:gd name="connsiteY11" fmla="*/ 529344 h 1541780"/>
                            <a:gd name="connsiteX12" fmla="*/ 0 w 1546225"/>
                            <a:gd name="connsiteY12" fmla="*/ 0 h 15417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546225" h="1541780" fill="none" extrusionOk="0">
                              <a:moveTo>
                                <a:pt x="0" y="0"/>
                              </a:moveTo>
                              <a:cubicBezTo>
                                <a:pt x="212019" y="-23534"/>
                                <a:pt x="342842" y="7744"/>
                                <a:pt x="499946" y="0"/>
                              </a:cubicBezTo>
                              <a:cubicBezTo>
                                <a:pt x="657050" y="-7744"/>
                                <a:pt x="879732" y="29297"/>
                                <a:pt x="1015354" y="0"/>
                              </a:cubicBezTo>
                              <a:cubicBezTo>
                                <a:pt x="1150976" y="-29297"/>
                                <a:pt x="1416784" y="13830"/>
                                <a:pt x="1546225" y="0"/>
                              </a:cubicBezTo>
                              <a:cubicBezTo>
                                <a:pt x="1552682" y="183319"/>
                                <a:pt x="1507373" y="345681"/>
                                <a:pt x="1546225" y="529344"/>
                              </a:cubicBezTo>
                              <a:cubicBezTo>
                                <a:pt x="1585077" y="713007"/>
                                <a:pt x="1545324" y="827970"/>
                                <a:pt x="1546225" y="997018"/>
                              </a:cubicBezTo>
                              <a:cubicBezTo>
                                <a:pt x="1547126" y="1166066"/>
                                <a:pt x="1540692" y="1348435"/>
                                <a:pt x="1546225" y="1541780"/>
                              </a:cubicBezTo>
                              <a:cubicBezTo>
                                <a:pt x="1380108" y="1579829"/>
                                <a:pt x="1257387" y="1519844"/>
                                <a:pt x="999892" y="1541780"/>
                              </a:cubicBezTo>
                              <a:cubicBezTo>
                                <a:pt x="742397" y="1563716"/>
                                <a:pt x="605815" y="1521335"/>
                                <a:pt x="453559" y="1541780"/>
                              </a:cubicBezTo>
                              <a:cubicBezTo>
                                <a:pt x="301303" y="1562225"/>
                                <a:pt x="208751" y="1527317"/>
                                <a:pt x="0" y="1541780"/>
                              </a:cubicBezTo>
                              <a:cubicBezTo>
                                <a:pt x="-8970" y="1317211"/>
                                <a:pt x="47148" y="1183007"/>
                                <a:pt x="0" y="1043271"/>
                              </a:cubicBezTo>
                              <a:cubicBezTo>
                                <a:pt x="-47148" y="903535"/>
                                <a:pt x="22202" y="645538"/>
                                <a:pt x="0" y="529344"/>
                              </a:cubicBezTo>
                              <a:cubicBezTo>
                                <a:pt x="-22202" y="413150"/>
                                <a:pt x="53041" y="162127"/>
                                <a:pt x="0" y="0"/>
                              </a:cubicBezTo>
                              <a:close/>
                            </a:path>
                            <a:path w="1546225" h="1541780" stroke="0" extrusionOk="0">
                              <a:moveTo>
                                <a:pt x="0" y="0"/>
                              </a:moveTo>
                              <a:cubicBezTo>
                                <a:pt x="125083" y="-31075"/>
                                <a:pt x="259993" y="41556"/>
                                <a:pt x="499946" y="0"/>
                              </a:cubicBezTo>
                              <a:cubicBezTo>
                                <a:pt x="739899" y="-41556"/>
                                <a:pt x="781515" y="23498"/>
                                <a:pt x="968968" y="0"/>
                              </a:cubicBezTo>
                              <a:cubicBezTo>
                                <a:pt x="1156421" y="-23498"/>
                                <a:pt x="1424949" y="65823"/>
                                <a:pt x="1546225" y="0"/>
                              </a:cubicBezTo>
                              <a:cubicBezTo>
                                <a:pt x="1564385" y="216736"/>
                                <a:pt x="1494004" y="345343"/>
                                <a:pt x="1546225" y="498509"/>
                              </a:cubicBezTo>
                              <a:cubicBezTo>
                                <a:pt x="1598446" y="651675"/>
                                <a:pt x="1541320" y="833004"/>
                                <a:pt x="1546225" y="981600"/>
                              </a:cubicBezTo>
                              <a:cubicBezTo>
                                <a:pt x="1551130" y="1130196"/>
                                <a:pt x="1489710" y="1322413"/>
                                <a:pt x="1546225" y="1541780"/>
                              </a:cubicBezTo>
                              <a:cubicBezTo>
                                <a:pt x="1391275" y="1580350"/>
                                <a:pt x="1274529" y="1526328"/>
                                <a:pt x="1030817" y="1541780"/>
                              </a:cubicBezTo>
                              <a:cubicBezTo>
                                <a:pt x="787105" y="1557232"/>
                                <a:pt x="713658" y="1522307"/>
                                <a:pt x="484484" y="1541780"/>
                              </a:cubicBezTo>
                              <a:cubicBezTo>
                                <a:pt x="255310" y="1561253"/>
                                <a:pt x="152172" y="1495692"/>
                                <a:pt x="0" y="1541780"/>
                              </a:cubicBezTo>
                              <a:cubicBezTo>
                                <a:pt x="-53271" y="1315387"/>
                                <a:pt x="5820" y="1281248"/>
                                <a:pt x="0" y="1027853"/>
                              </a:cubicBezTo>
                              <a:cubicBezTo>
                                <a:pt x="-5820" y="774458"/>
                                <a:pt x="18521" y="712252"/>
                                <a:pt x="0" y="529344"/>
                              </a:cubicBezTo>
                              <a:cubicBezTo>
                                <a:pt x="-18521" y="346436"/>
                                <a:pt x="60841" y="14728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38100">
                          <a:solidFill>
                            <a:srgbClr val="FDFFB4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:rsidR="00D356EA" w:rsidRPr="00357945" w:rsidRDefault="00D356EA" w:rsidP="00D356EA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Al usar “define:” se encontró la definición de la palabra “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hygge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”.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B7843" id="Text Box 19" o:spid="_x0000_s1038" type="#_x0000_t202" style="position:absolute;margin-left:-31.15pt;margin-top:263.4pt;width:121.75pt;height:121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" fillcolor="white [3201]" strokecolor="#fdffb4" strokeweight="3pt">
                <v:textbox>
                  <w:txbxContent>
                    <w:p w:rsidR="00D356EA" w:rsidRPr="00357945" w:rsidRDefault="00D356EA" w:rsidP="00D356EA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>Al usar “define:” se encontró la definición de la palabra “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>hygge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”. </w:t>
                      </w: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1EB7843" wp14:editId="11717032">
                <wp:simplePos x="0" y="0"/>
                <wp:positionH relativeFrom="column">
                  <wp:posOffset>3865880</wp:posOffset>
                </wp:positionH>
                <wp:positionV relativeFrom="paragraph">
                  <wp:posOffset>6666116</wp:posOffset>
                </wp:positionV>
                <wp:extent cx="2490470" cy="1705610"/>
                <wp:effectExtent l="25400" t="25400" r="36830" b="4699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0470" cy="1705610"/>
                        </a:xfrm>
                        <a:custGeom>
                          <a:avLst/>
                          <a:gdLst>
                            <a:gd name="connsiteX0" fmla="*/ 0 w 2490620"/>
                            <a:gd name="connsiteY0" fmla="*/ 0 h 1705864"/>
                            <a:gd name="connsiteX1" fmla="*/ 672467 w 2490620"/>
                            <a:gd name="connsiteY1" fmla="*/ 0 h 1705864"/>
                            <a:gd name="connsiteX2" fmla="*/ 1320029 w 2490620"/>
                            <a:gd name="connsiteY2" fmla="*/ 0 h 1705864"/>
                            <a:gd name="connsiteX3" fmla="*/ 2490620 w 2490620"/>
                            <a:gd name="connsiteY3" fmla="*/ 0 h 1705864"/>
                            <a:gd name="connsiteX4" fmla="*/ 2490620 w 2490620"/>
                            <a:gd name="connsiteY4" fmla="*/ 517445 h 1705864"/>
                            <a:gd name="connsiteX5" fmla="*/ 2490620 w 2490620"/>
                            <a:gd name="connsiteY5" fmla="*/ 1120184 h 1705864"/>
                            <a:gd name="connsiteX6" fmla="*/ 2490620 w 2490620"/>
                            <a:gd name="connsiteY6" fmla="*/ 1705864 h 1705864"/>
                            <a:gd name="connsiteX7" fmla="*/ 1917777 w 2490620"/>
                            <a:gd name="connsiteY7" fmla="*/ 1705864 h 1705864"/>
                            <a:gd name="connsiteX8" fmla="*/ 1320029 w 2490620"/>
                            <a:gd name="connsiteY8" fmla="*/ 1705864 h 1705864"/>
                            <a:gd name="connsiteX9" fmla="*/ 772092 w 2490620"/>
                            <a:gd name="connsiteY9" fmla="*/ 1705864 h 1705864"/>
                            <a:gd name="connsiteX10" fmla="*/ 0 w 2490620"/>
                            <a:gd name="connsiteY10" fmla="*/ 1705864 h 1705864"/>
                            <a:gd name="connsiteX11" fmla="*/ 0 w 2490620"/>
                            <a:gd name="connsiteY11" fmla="*/ 1120184 h 1705864"/>
                            <a:gd name="connsiteX12" fmla="*/ 0 w 2490620"/>
                            <a:gd name="connsiteY12" fmla="*/ 602739 h 1705864"/>
                            <a:gd name="connsiteX13" fmla="*/ 0 w 2490620"/>
                            <a:gd name="connsiteY13" fmla="*/ 0 h 17058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2490620" h="1705864" fill="none" extrusionOk="0">
                              <a:moveTo>
                                <a:pt x="0" y="0"/>
                              </a:moveTo>
                              <a:cubicBezTo>
                                <a:pt x="296643" y="9600"/>
                                <a:pt x="375619" y="-3129"/>
                                <a:pt x="672467" y="0"/>
                              </a:cubicBezTo>
                              <a:cubicBezTo>
                                <a:pt x="969315" y="3129"/>
                                <a:pt x="1111576" y="-26000"/>
                                <a:pt x="1320029" y="0"/>
                              </a:cubicBezTo>
                              <a:cubicBezTo>
                                <a:pt x="1528482" y="26000"/>
                                <a:pt x="2158738" y="4713"/>
                                <a:pt x="2490620" y="0"/>
                              </a:cubicBezTo>
                              <a:cubicBezTo>
                                <a:pt x="2471265" y="193828"/>
                                <a:pt x="2504347" y="410303"/>
                                <a:pt x="2490620" y="517445"/>
                              </a:cubicBezTo>
                              <a:cubicBezTo>
                                <a:pt x="2476893" y="624587"/>
                                <a:pt x="2492913" y="835110"/>
                                <a:pt x="2490620" y="1120184"/>
                              </a:cubicBezTo>
                              <a:cubicBezTo>
                                <a:pt x="2488327" y="1405258"/>
                                <a:pt x="2485941" y="1547196"/>
                                <a:pt x="2490620" y="1705864"/>
                              </a:cubicBezTo>
                              <a:cubicBezTo>
                                <a:pt x="2348910" y="1690946"/>
                                <a:pt x="2085941" y="1714023"/>
                                <a:pt x="1917777" y="1705864"/>
                              </a:cubicBezTo>
                              <a:cubicBezTo>
                                <a:pt x="1749613" y="1697705"/>
                                <a:pt x="1600419" y="1686246"/>
                                <a:pt x="1320029" y="1705864"/>
                              </a:cubicBezTo>
                              <a:cubicBezTo>
                                <a:pt x="1039639" y="1725482"/>
                                <a:pt x="990266" y="1725055"/>
                                <a:pt x="772092" y="1705864"/>
                              </a:cubicBezTo>
                              <a:cubicBezTo>
                                <a:pt x="553918" y="1686673"/>
                                <a:pt x="352641" y="1710890"/>
                                <a:pt x="0" y="1705864"/>
                              </a:cubicBezTo>
                              <a:cubicBezTo>
                                <a:pt x="-3192" y="1469616"/>
                                <a:pt x="16966" y="1294270"/>
                                <a:pt x="0" y="1120184"/>
                              </a:cubicBezTo>
                              <a:cubicBezTo>
                                <a:pt x="-16966" y="946098"/>
                                <a:pt x="-5766" y="758940"/>
                                <a:pt x="0" y="602739"/>
                              </a:cubicBezTo>
                              <a:cubicBezTo>
                                <a:pt x="5766" y="446539"/>
                                <a:pt x="-6573" y="130822"/>
                                <a:pt x="0" y="0"/>
                              </a:cubicBezTo>
                              <a:close/>
                            </a:path>
                            <a:path w="2490620" h="1705864" stroke="0" extrusionOk="0">
                              <a:moveTo>
                                <a:pt x="0" y="0"/>
                              </a:moveTo>
                              <a:cubicBezTo>
                                <a:pt x="119974" y="8274"/>
                                <a:pt x="409770" y="-13544"/>
                                <a:pt x="597749" y="0"/>
                              </a:cubicBezTo>
                              <a:cubicBezTo>
                                <a:pt x="785728" y="13544"/>
                                <a:pt x="892850" y="4283"/>
                                <a:pt x="1145685" y="0"/>
                              </a:cubicBezTo>
                              <a:cubicBezTo>
                                <a:pt x="1398520" y="-4283"/>
                                <a:pt x="1585317" y="-27900"/>
                                <a:pt x="1818153" y="0"/>
                              </a:cubicBezTo>
                              <a:cubicBezTo>
                                <a:pt x="2050989" y="27900"/>
                                <a:pt x="2247720" y="31211"/>
                                <a:pt x="2490620" y="0"/>
                              </a:cubicBezTo>
                              <a:cubicBezTo>
                                <a:pt x="2506264" y="207610"/>
                                <a:pt x="2490174" y="327221"/>
                                <a:pt x="2490620" y="551563"/>
                              </a:cubicBezTo>
                              <a:cubicBezTo>
                                <a:pt x="2491066" y="775905"/>
                                <a:pt x="2515727" y="958979"/>
                                <a:pt x="2490620" y="1086067"/>
                              </a:cubicBezTo>
                              <a:cubicBezTo>
                                <a:pt x="2465513" y="1213155"/>
                                <a:pt x="2477722" y="1560156"/>
                                <a:pt x="2490620" y="1705864"/>
                              </a:cubicBezTo>
                              <a:cubicBezTo>
                                <a:pt x="2256259" y="1736936"/>
                                <a:pt x="2077662" y="1675873"/>
                                <a:pt x="1867965" y="1705864"/>
                              </a:cubicBezTo>
                              <a:cubicBezTo>
                                <a:pt x="1658268" y="1735855"/>
                                <a:pt x="1579880" y="1704485"/>
                                <a:pt x="1320029" y="1705864"/>
                              </a:cubicBezTo>
                              <a:cubicBezTo>
                                <a:pt x="1060178" y="1707243"/>
                                <a:pt x="896018" y="1724781"/>
                                <a:pt x="697374" y="1705864"/>
                              </a:cubicBezTo>
                              <a:cubicBezTo>
                                <a:pt x="498731" y="1686947"/>
                                <a:pt x="288094" y="1730354"/>
                                <a:pt x="0" y="1705864"/>
                              </a:cubicBezTo>
                              <a:cubicBezTo>
                                <a:pt x="-1814" y="1446184"/>
                                <a:pt x="25456" y="1393081"/>
                                <a:pt x="0" y="1154301"/>
                              </a:cubicBezTo>
                              <a:cubicBezTo>
                                <a:pt x="-25456" y="915521"/>
                                <a:pt x="23196" y="758490"/>
                                <a:pt x="0" y="602739"/>
                              </a:cubicBezTo>
                              <a:cubicBezTo>
                                <a:pt x="-23196" y="446988"/>
                                <a:pt x="7592" y="28674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38100">
                          <a:solidFill>
                            <a:srgbClr val="F7C2D6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:rsidR="00D356EA" w:rsidRPr="00357945" w:rsidRDefault="00D356EA" w:rsidP="00D356EA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En esta búsqueda se encontraron artículos de la página web de BBC que tuvieran que ver con la moda entre los años 1939 y 1945, es decir, moda en la Segunda Guerra Mundial</w:t>
                            </w:r>
                            <w:r w:rsidR="00653727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B7843" id="Text Box 21" o:spid="_x0000_s1039" type="#_x0000_t202" style="position:absolute;margin-left:304.4pt;margin-top:524.9pt;width:196.1pt;height:134.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" fillcolor="white [3201]" strokecolor="#f7c2d6" strokeweight="3pt">
                <v:textbox>
                  <w:txbxContent>
                    <w:p w:rsidR="00D356EA" w:rsidRPr="00357945" w:rsidRDefault="00D356EA" w:rsidP="00D356EA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>En esta búsqueda se encontraron artículos de la página web de BBC que tuvieran que ver con la moda entre los años 1939 y 1945, es decir, moda en la Segunda Guerra Mundial</w:t>
                      </w:r>
                      <w:r w:rsidR="00653727">
                        <w:rPr>
                          <w:rFonts w:ascii="Times New Roman" w:hAnsi="Times New Roman" w:cs="Times New Roman"/>
                          <w:lang w:val="es-ES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ES"/>
        </w:rPr>
        <w:br w:type="page"/>
      </w:r>
    </w:p>
    <w:p w:rsidR="00653727" w:rsidRDefault="00B7332C">
      <w:pPr>
        <w:pStyle w:val="Standard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posOffset>2672585</wp:posOffset>
            </wp:positionH>
            <wp:positionV relativeFrom="margin">
              <wp:posOffset>154305</wp:posOffset>
            </wp:positionV>
            <wp:extent cx="3865880" cy="2809240"/>
            <wp:effectExtent l="139700" t="139700" r="134620" b="137160"/>
            <wp:wrapSquare wrapText="bothSides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2809240"/>
                    </a:xfrm>
                    <a:prstGeom prst="rect">
                      <a:avLst/>
                    </a:prstGeom>
                    <a:ln w="28575">
                      <a:solidFill>
                        <a:srgbClr val="77E68A"/>
                      </a:solidFill>
                    </a:ln>
                    <a:effectLst>
                      <a:glow rad="101600">
                        <a:srgbClr val="77E68A">
                          <a:alpha val="60000"/>
                        </a:srgb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3727" w:rsidRDefault="00CE3145">
      <w:pPr>
        <w:suppressAutoHyphens w:val="0"/>
        <w:rPr>
          <w:lang w:val="es-ES"/>
        </w:rPr>
      </w:pPr>
      <w:r>
        <w:rPr>
          <w:rFonts w:ascii="Times New Roman" w:hAnsi="Times New Roman" w:cs="Times New Roman"/>
          <w:noProof/>
          <w:lang w:val="es-E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EB7843" wp14:editId="11717032">
                <wp:simplePos x="0" y="0"/>
                <wp:positionH relativeFrom="column">
                  <wp:posOffset>-113247</wp:posOffset>
                </wp:positionH>
                <wp:positionV relativeFrom="paragraph">
                  <wp:posOffset>167005</wp:posOffset>
                </wp:positionV>
                <wp:extent cx="2178678" cy="1705864"/>
                <wp:effectExtent l="76200" t="50800" r="31750" b="5969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678" cy="1705864"/>
                        </a:xfrm>
                        <a:custGeom>
                          <a:avLst/>
                          <a:gdLst>
                            <a:gd name="connsiteX0" fmla="*/ 0 w 2178678"/>
                            <a:gd name="connsiteY0" fmla="*/ 0 h 1705864"/>
                            <a:gd name="connsiteX1" fmla="*/ 2178678 w 2178678"/>
                            <a:gd name="connsiteY1" fmla="*/ 0 h 1705864"/>
                            <a:gd name="connsiteX2" fmla="*/ 2178678 w 2178678"/>
                            <a:gd name="connsiteY2" fmla="*/ 1705864 h 1705864"/>
                            <a:gd name="connsiteX3" fmla="*/ 0 w 2178678"/>
                            <a:gd name="connsiteY3" fmla="*/ 1705864 h 1705864"/>
                            <a:gd name="connsiteX4" fmla="*/ 0 w 2178678"/>
                            <a:gd name="connsiteY4" fmla="*/ 0 h 17058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8678" h="1705864" fill="none" extrusionOk="0">
                              <a:moveTo>
                                <a:pt x="0" y="0"/>
                              </a:moveTo>
                              <a:cubicBezTo>
                                <a:pt x="287901" y="-49533"/>
                                <a:pt x="1206539" y="-14809"/>
                                <a:pt x="2178678" y="0"/>
                              </a:cubicBezTo>
                              <a:cubicBezTo>
                                <a:pt x="2102161" y="728863"/>
                                <a:pt x="2076574" y="1045635"/>
                                <a:pt x="2178678" y="1705864"/>
                              </a:cubicBezTo>
                              <a:cubicBezTo>
                                <a:pt x="1612836" y="1657633"/>
                                <a:pt x="565596" y="1790319"/>
                                <a:pt x="0" y="1705864"/>
                              </a:cubicBezTo>
                              <a:cubicBezTo>
                                <a:pt x="-88699" y="1127064"/>
                                <a:pt x="-67182" y="443694"/>
                                <a:pt x="0" y="0"/>
                              </a:cubicBezTo>
                              <a:close/>
                            </a:path>
                            <a:path w="2178678" h="1705864" stroke="0" extrusionOk="0">
                              <a:moveTo>
                                <a:pt x="0" y="0"/>
                              </a:moveTo>
                              <a:cubicBezTo>
                                <a:pt x="881674" y="118645"/>
                                <a:pt x="1941675" y="116012"/>
                                <a:pt x="2178678" y="0"/>
                              </a:cubicBezTo>
                              <a:cubicBezTo>
                                <a:pt x="2099191" y="433581"/>
                                <a:pt x="2240598" y="1510921"/>
                                <a:pt x="2178678" y="1705864"/>
                              </a:cubicBezTo>
                              <a:cubicBezTo>
                                <a:pt x="1262563" y="1840464"/>
                                <a:pt x="513137" y="1548668"/>
                                <a:pt x="0" y="1705864"/>
                              </a:cubicBezTo>
                              <a:cubicBezTo>
                                <a:pt x="96398" y="1509523"/>
                                <a:pt x="-42667" y="622219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38100">
                          <a:solidFill>
                            <a:srgbClr val="77E68A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:rsidR="00653727" w:rsidRPr="00357945" w:rsidRDefault="00653727" w:rsidP="00653727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Los resultados de la </w:t>
                            </w:r>
                            <w:r w:rsidR="00B7332C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búsqueda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fueron </w:t>
                            </w:r>
                            <w:r w:rsidR="00B7332C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archivos en PDF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</w:t>
                            </w:r>
                            <w:r w:rsidR="00B7332C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que tuvieran en su texto la palabra “historia” y en el título “velociraptors”.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B7843" id="Text Box 23" o:spid="_x0000_s1040" type="#_x0000_t202" style="position:absolute;margin-left:-8.9pt;margin-top:13.15pt;width:171.55pt;height:134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" fillcolor="white [3201]" strokecolor="#77e68a" strokeweight="3pt">
                <v:textbox>
                  <w:txbxContent>
                    <w:p w:rsidR="00653727" w:rsidRPr="00357945" w:rsidRDefault="00653727" w:rsidP="00653727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Los resultados de la </w:t>
                      </w:r>
                      <w:r w:rsidR="00B7332C">
                        <w:rPr>
                          <w:rFonts w:ascii="Times New Roman" w:hAnsi="Times New Roman" w:cs="Times New Roman"/>
                          <w:lang w:val="es-ES"/>
                        </w:rPr>
                        <w:t>búsqueda</w:t>
                      </w: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fueron </w:t>
                      </w:r>
                      <w:r w:rsidR="00B7332C">
                        <w:rPr>
                          <w:rFonts w:ascii="Times New Roman" w:hAnsi="Times New Roman" w:cs="Times New Roman"/>
                          <w:lang w:val="es-ES"/>
                        </w:rPr>
                        <w:t>archivos en PDF</w:t>
                      </w: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</w:t>
                      </w:r>
                      <w:r w:rsidR="00B7332C"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que tuvieran en su texto la palabra “historia” y en el título “velociraptors”. </w:t>
                      </w:r>
                    </w:p>
                  </w:txbxContent>
                </v:textbox>
              </v:shape>
            </w:pict>
          </mc:Fallback>
        </mc:AlternateContent>
      </w:r>
      <w:r w:rsidR="004B3539">
        <w:rPr>
          <w:rFonts w:ascii="Times New Roman" w:hAnsi="Times New Roman" w:cs="Times New Roman"/>
          <w:noProof/>
          <w:lang w:val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1EB7843" wp14:editId="11717032">
                <wp:simplePos x="0" y="0"/>
                <wp:positionH relativeFrom="column">
                  <wp:posOffset>-374650</wp:posOffset>
                </wp:positionH>
                <wp:positionV relativeFrom="paragraph">
                  <wp:posOffset>6965640</wp:posOffset>
                </wp:positionV>
                <wp:extent cx="2079846" cy="1913831"/>
                <wp:effectExtent l="25400" t="25400" r="41275" b="5524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9846" cy="1913831"/>
                        </a:xfrm>
                        <a:custGeom>
                          <a:avLst/>
                          <a:gdLst>
                            <a:gd name="connsiteX0" fmla="*/ 0 w 2079846"/>
                            <a:gd name="connsiteY0" fmla="*/ 0 h 1913831"/>
                            <a:gd name="connsiteX1" fmla="*/ 672484 w 2079846"/>
                            <a:gd name="connsiteY1" fmla="*/ 0 h 1913831"/>
                            <a:gd name="connsiteX2" fmla="*/ 1365766 w 2079846"/>
                            <a:gd name="connsiteY2" fmla="*/ 0 h 1913831"/>
                            <a:gd name="connsiteX3" fmla="*/ 2079846 w 2079846"/>
                            <a:gd name="connsiteY3" fmla="*/ 0 h 1913831"/>
                            <a:gd name="connsiteX4" fmla="*/ 2079846 w 2079846"/>
                            <a:gd name="connsiteY4" fmla="*/ 657082 h 1913831"/>
                            <a:gd name="connsiteX5" fmla="*/ 2079846 w 2079846"/>
                            <a:gd name="connsiteY5" fmla="*/ 1237611 h 1913831"/>
                            <a:gd name="connsiteX6" fmla="*/ 2079846 w 2079846"/>
                            <a:gd name="connsiteY6" fmla="*/ 1913831 h 1913831"/>
                            <a:gd name="connsiteX7" fmla="*/ 1344967 w 2079846"/>
                            <a:gd name="connsiteY7" fmla="*/ 1913831 h 1913831"/>
                            <a:gd name="connsiteX8" fmla="*/ 610088 w 2079846"/>
                            <a:gd name="connsiteY8" fmla="*/ 1913831 h 1913831"/>
                            <a:gd name="connsiteX9" fmla="*/ 0 w 2079846"/>
                            <a:gd name="connsiteY9" fmla="*/ 1913831 h 1913831"/>
                            <a:gd name="connsiteX10" fmla="*/ 0 w 2079846"/>
                            <a:gd name="connsiteY10" fmla="*/ 1295026 h 1913831"/>
                            <a:gd name="connsiteX11" fmla="*/ 0 w 2079846"/>
                            <a:gd name="connsiteY11" fmla="*/ 657082 h 1913831"/>
                            <a:gd name="connsiteX12" fmla="*/ 0 w 2079846"/>
                            <a:gd name="connsiteY12" fmla="*/ 0 h 191383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2079846" h="1913831" fill="none" extrusionOk="0">
                              <a:moveTo>
                                <a:pt x="0" y="0"/>
                              </a:moveTo>
                              <a:cubicBezTo>
                                <a:pt x="307945" y="4132"/>
                                <a:pt x="503530" y="1393"/>
                                <a:pt x="672484" y="0"/>
                              </a:cubicBezTo>
                              <a:cubicBezTo>
                                <a:pt x="841438" y="-1393"/>
                                <a:pt x="1094373" y="30151"/>
                                <a:pt x="1365766" y="0"/>
                              </a:cubicBezTo>
                              <a:cubicBezTo>
                                <a:pt x="1637159" y="-30151"/>
                                <a:pt x="1738659" y="28465"/>
                                <a:pt x="2079846" y="0"/>
                              </a:cubicBezTo>
                              <a:cubicBezTo>
                                <a:pt x="2060352" y="304436"/>
                                <a:pt x="2073165" y="491511"/>
                                <a:pt x="2079846" y="657082"/>
                              </a:cubicBezTo>
                              <a:cubicBezTo>
                                <a:pt x="2086527" y="822653"/>
                                <a:pt x="2100678" y="1086051"/>
                                <a:pt x="2079846" y="1237611"/>
                              </a:cubicBezTo>
                              <a:cubicBezTo>
                                <a:pt x="2059014" y="1389171"/>
                                <a:pt x="2047076" y="1577542"/>
                                <a:pt x="2079846" y="1913831"/>
                              </a:cubicBezTo>
                              <a:cubicBezTo>
                                <a:pt x="1755876" y="1922418"/>
                                <a:pt x="1603694" y="1900422"/>
                                <a:pt x="1344967" y="1913831"/>
                              </a:cubicBezTo>
                              <a:cubicBezTo>
                                <a:pt x="1086240" y="1927240"/>
                                <a:pt x="937877" y="1938405"/>
                                <a:pt x="610088" y="1913831"/>
                              </a:cubicBezTo>
                              <a:cubicBezTo>
                                <a:pt x="282299" y="1889257"/>
                                <a:pt x="139253" y="1904285"/>
                                <a:pt x="0" y="1913831"/>
                              </a:cubicBezTo>
                              <a:cubicBezTo>
                                <a:pt x="-12206" y="1709389"/>
                                <a:pt x="17" y="1433112"/>
                                <a:pt x="0" y="1295026"/>
                              </a:cubicBezTo>
                              <a:cubicBezTo>
                                <a:pt x="-17" y="1156940"/>
                                <a:pt x="13939" y="865411"/>
                                <a:pt x="0" y="657082"/>
                              </a:cubicBezTo>
                              <a:cubicBezTo>
                                <a:pt x="-13939" y="448753"/>
                                <a:pt x="6596" y="240371"/>
                                <a:pt x="0" y="0"/>
                              </a:cubicBezTo>
                              <a:close/>
                            </a:path>
                            <a:path w="2079846" h="1913831" stroke="0" extrusionOk="0">
                              <a:moveTo>
                                <a:pt x="0" y="0"/>
                              </a:moveTo>
                              <a:cubicBezTo>
                                <a:pt x="284641" y="-24002"/>
                                <a:pt x="475984" y="-29916"/>
                                <a:pt x="672484" y="0"/>
                              </a:cubicBezTo>
                              <a:cubicBezTo>
                                <a:pt x="868984" y="29916"/>
                                <a:pt x="1160615" y="-16677"/>
                                <a:pt x="1303370" y="0"/>
                              </a:cubicBezTo>
                              <a:cubicBezTo>
                                <a:pt x="1446125" y="16677"/>
                                <a:pt x="1733298" y="13230"/>
                                <a:pt x="2079846" y="0"/>
                              </a:cubicBezTo>
                              <a:cubicBezTo>
                                <a:pt x="2064419" y="233310"/>
                                <a:pt x="2070919" y="348120"/>
                                <a:pt x="2079846" y="618805"/>
                              </a:cubicBezTo>
                              <a:cubicBezTo>
                                <a:pt x="2088773" y="889490"/>
                                <a:pt x="2091215" y="1041901"/>
                                <a:pt x="2079846" y="1218472"/>
                              </a:cubicBezTo>
                              <a:cubicBezTo>
                                <a:pt x="2068477" y="1395043"/>
                                <a:pt x="2045712" y="1674670"/>
                                <a:pt x="2079846" y="1913831"/>
                              </a:cubicBezTo>
                              <a:cubicBezTo>
                                <a:pt x="1930002" y="1917727"/>
                                <a:pt x="1684396" y="1946110"/>
                                <a:pt x="1386564" y="1913831"/>
                              </a:cubicBezTo>
                              <a:cubicBezTo>
                                <a:pt x="1088732" y="1881552"/>
                                <a:pt x="916101" y="1937433"/>
                                <a:pt x="651685" y="1913831"/>
                              </a:cubicBezTo>
                              <a:cubicBezTo>
                                <a:pt x="387269" y="1890229"/>
                                <a:pt x="264900" y="1944161"/>
                                <a:pt x="0" y="1913831"/>
                              </a:cubicBezTo>
                              <a:cubicBezTo>
                                <a:pt x="-17303" y="1768498"/>
                                <a:pt x="25533" y="1423888"/>
                                <a:pt x="0" y="1275887"/>
                              </a:cubicBezTo>
                              <a:cubicBezTo>
                                <a:pt x="-25533" y="1127886"/>
                                <a:pt x="-30619" y="792798"/>
                                <a:pt x="0" y="657082"/>
                              </a:cubicBezTo>
                              <a:cubicBezTo>
                                <a:pt x="30619" y="521366"/>
                                <a:pt x="-450" y="21448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38100">
                          <a:solidFill>
                            <a:srgbClr val="FFAD2A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:rsidR="00062BEB" w:rsidRPr="00357945" w:rsidRDefault="00062BEB" w:rsidP="00062BEB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</w:t>
                            </w:r>
                            <w:r w:rsidR="00240CBC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Se realizó la equivalencia de 465 libras esterlinas a pesos mexicano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</w:t>
                            </w:r>
                            <w:r w:rsidR="00F91174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al día 6 de octubre a las 2:08 UTC.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B7843" id="Text Box 27" o:spid="_x0000_s1041" type="#_x0000_t202" style="position:absolute;margin-left:-29.5pt;margin-top:548.5pt;width:163.75pt;height:150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" fillcolor="white [3201]" strokecolor="#ffad2a" strokeweight="3pt">
                <v:textbox>
                  <w:txbxContent>
                    <w:p w:rsidR="00062BEB" w:rsidRPr="00357945" w:rsidRDefault="00062BEB" w:rsidP="00062BEB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</w:t>
                      </w:r>
                      <w:r w:rsidR="00240CBC">
                        <w:rPr>
                          <w:rFonts w:ascii="Times New Roman" w:hAnsi="Times New Roman" w:cs="Times New Roman"/>
                          <w:lang w:val="es-ES"/>
                        </w:rPr>
                        <w:t>Se realizó la equivalencia de 465 libras esterlinas a pesos mexicano</w:t>
                      </w: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</w:t>
                      </w:r>
                      <w:r w:rsidR="00F91174">
                        <w:rPr>
                          <w:rFonts w:ascii="Times New Roman" w:hAnsi="Times New Roman" w:cs="Times New Roman"/>
                          <w:lang w:val="es-ES"/>
                        </w:rPr>
                        <w:t>al día 6 de octubre a las 2:08 UTC.</w:t>
                      </w:r>
                    </w:p>
                  </w:txbxContent>
                </v:textbox>
              </v:shape>
            </w:pict>
          </mc:Fallback>
        </mc:AlternateContent>
      </w:r>
      <w:r w:rsidR="004B31F3">
        <w:rPr>
          <w:rFonts w:ascii="Times New Roman" w:hAnsi="Times New Roman" w:cs="Times New Roman"/>
          <w:noProof/>
          <w:lang w:val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1EB7843" wp14:editId="11717032">
                <wp:simplePos x="0" y="0"/>
                <wp:positionH relativeFrom="column">
                  <wp:posOffset>4398010</wp:posOffset>
                </wp:positionH>
                <wp:positionV relativeFrom="paragraph">
                  <wp:posOffset>3922506</wp:posOffset>
                </wp:positionV>
                <wp:extent cx="2178050" cy="1491951"/>
                <wp:effectExtent l="25400" t="38100" r="57150" b="4508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1491951"/>
                        </a:xfrm>
                        <a:custGeom>
                          <a:avLst/>
                          <a:gdLst>
                            <a:gd name="connsiteX0" fmla="*/ 0 w 2178050"/>
                            <a:gd name="connsiteY0" fmla="*/ 0 h 1491951"/>
                            <a:gd name="connsiteX1" fmla="*/ 588074 w 2178050"/>
                            <a:gd name="connsiteY1" fmla="*/ 0 h 1491951"/>
                            <a:gd name="connsiteX2" fmla="*/ 1154367 w 2178050"/>
                            <a:gd name="connsiteY2" fmla="*/ 0 h 1491951"/>
                            <a:gd name="connsiteX3" fmla="*/ 2178050 w 2178050"/>
                            <a:gd name="connsiteY3" fmla="*/ 0 h 1491951"/>
                            <a:gd name="connsiteX4" fmla="*/ 2178050 w 2178050"/>
                            <a:gd name="connsiteY4" fmla="*/ 452558 h 1491951"/>
                            <a:gd name="connsiteX5" fmla="*/ 2178050 w 2178050"/>
                            <a:gd name="connsiteY5" fmla="*/ 979714 h 1491951"/>
                            <a:gd name="connsiteX6" fmla="*/ 2178050 w 2178050"/>
                            <a:gd name="connsiteY6" fmla="*/ 1491951 h 1491951"/>
                            <a:gd name="connsiteX7" fmla="*/ 1677099 w 2178050"/>
                            <a:gd name="connsiteY7" fmla="*/ 1491951 h 1491951"/>
                            <a:gd name="connsiteX8" fmla="*/ 1154367 w 2178050"/>
                            <a:gd name="connsiteY8" fmla="*/ 1491951 h 1491951"/>
                            <a:gd name="connsiteX9" fmla="*/ 675196 w 2178050"/>
                            <a:gd name="connsiteY9" fmla="*/ 1491951 h 1491951"/>
                            <a:gd name="connsiteX10" fmla="*/ 0 w 2178050"/>
                            <a:gd name="connsiteY10" fmla="*/ 1491951 h 1491951"/>
                            <a:gd name="connsiteX11" fmla="*/ 0 w 2178050"/>
                            <a:gd name="connsiteY11" fmla="*/ 979714 h 1491951"/>
                            <a:gd name="connsiteX12" fmla="*/ 0 w 2178050"/>
                            <a:gd name="connsiteY12" fmla="*/ 527156 h 1491951"/>
                            <a:gd name="connsiteX13" fmla="*/ 0 w 2178050"/>
                            <a:gd name="connsiteY13" fmla="*/ 0 h 14919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2178050" h="1491951" fill="none" extrusionOk="0">
                              <a:moveTo>
                                <a:pt x="0" y="0"/>
                              </a:moveTo>
                              <a:cubicBezTo>
                                <a:pt x="213435" y="-7178"/>
                                <a:pt x="453854" y="70331"/>
                                <a:pt x="588074" y="0"/>
                              </a:cubicBezTo>
                              <a:cubicBezTo>
                                <a:pt x="722294" y="-70331"/>
                                <a:pt x="891051" y="60811"/>
                                <a:pt x="1154367" y="0"/>
                              </a:cubicBezTo>
                              <a:cubicBezTo>
                                <a:pt x="1417683" y="-60811"/>
                                <a:pt x="1927410" y="50970"/>
                                <a:pt x="2178050" y="0"/>
                              </a:cubicBezTo>
                              <a:cubicBezTo>
                                <a:pt x="2214060" y="218883"/>
                                <a:pt x="2162649" y="319648"/>
                                <a:pt x="2178050" y="452558"/>
                              </a:cubicBezTo>
                              <a:cubicBezTo>
                                <a:pt x="2193451" y="585468"/>
                                <a:pt x="2172079" y="813953"/>
                                <a:pt x="2178050" y="979714"/>
                              </a:cubicBezTo>
                              <a:cubicBezTo>
                                <a:pt x="2184021" y="1145475"/>
                                <a:pt x="2142942" y="1389047"/>
                                <a:pt x="2178050" y="1491951"/>
                              </a:cubicBezTo>
                              <a:cubicBezTo>
                                <a:pt x="2044049" y="1523881"/>
                                <a:pt x="1884576" y="1462111"/>
                                <a:pt x="1677099" y="1491951"/>
                              </a:cubicBezTo>
                              <a:cubicBezTo>
                                <a:pt x="1469622" y="1521791"/>
                                <a:pt x="1287494" y="1478564"/>
                                <a:pt x="1154367" y="1491951"/>
                              </a:cubicBezTo>
                              <a:cubicBezTo>
                                <a:pt x="1021240" y="1505338"/>
                                <a:pt x="775446" y="1438185"/>
                                <a:pt x="675196" y="1491951"/>
                              </a:cubicBezTo>
                              <a:cubicBezTo>
                                <a:pt x="574946" y="1545717"/>
                                <a:pt x="328563" y="1471366"/>
                                <a:pt x="0" y="1491951"/>
                              </a:cubicBezTo>
                              <a:cubicBezTo>
                                <a:pt x="-26851" y="1373687"/>
                                <a:pt x="14441" y="1116655"/>
                                <a:pt x="0" y="979714"/>
                              </a:cubicBezTo>
                              <a:cubicBezTo>
                                <a:pt x="-14441" y="842773"/>
                                <a:pt x="15973" y="715650"/>
                                <a:pt x="0" y="527156"/>
                              </a:cubicBezTo>
                              <a:cubicBezTo>
                                <a:pt x="-15973" y="338662"/>
                                <a:pt x="42910" y="243068"/>
                                <a:pt x="0" y="0"/>
                              </a:cubicBezTo>
                              <a:close/>
                            </a:path>
                            <a:path w="2178050" h="1491951" stroke="0" extrusionOk="0">
                              <a:moveTo>
                                <a:pt x="0" y="0"/>
                              </a:moveTo>
                              <a:cubicBezTo>
                                <a:pt x="188498" y="-2369"/>
                                <a:pt x="375607" y="62117"/>
                                <a:pt x="522732" y="0"/>
                              </a:cubicBezTo>
                              <a:cubicBezTo>
                                <a:pt x="669857" y="-62117"/>
                                <a:pt x="837149" y="46269"/>
                                <a:pt x="1001903" y="0"/>
                              </a:cubicBezTo>
                              <a:cubicBezTo>
                                <a:pt x="1166657" y="-46269"/>
                                <a:pt x="1363657" y="32742"/>
                                <a:pt x="1589977" y="0"/>
                              </a:cubicBezTo>
                              <a:cubicBezTo>
                                <a:pt x="1816297" y="-32742"/>
                                <a:pt x="2013877" y="33930"/>
                                <a:pt x="2178050" y="0"/>
                              </a:cubicBezTo>
                              <a:cubicBezTo>
                                <a:pt x="2230879" y="184254"/>
                                <a:pt x="2163644" y="317468"/>
                                <a:pt x="2178050" y="482397"/>
                              </a:cubicBezTo>
                              <a:cubicBezTo>
                                <a:pt x="2192456" y="647326"/>
                                <a:pt x="2173898" y="773172"/>
                                <a:pt x="2178050" y="949875"/>
                              </a:cubicBezTo>
                              <a:cubicBezTo>
                                <a:pt x="2182202" y="1126578"/>
                                <a:pt x="2122738" y="1307513"/>
                                <a:pt x="2178050" y="1491951"/>
                              </a:cubicBezTo>
                              <a:cubicBezTo>
                                <a:pt x="1965981" y="1530959"/>
                                <a:pt x="1894765" y="1472271"/>
                                <a:pt x="1633538" y="1491951"/>
                              </a:cubicBezTo>
                              <a:cubicBezTo>
                                <a:pt x="1372311" y="1511631"/>
                                <a:pt x="1297442" y="1490122"/>
                                <a:pt x="1154367" y="1491951"/>
                              </a:cubicBezTo>
                              <a:cubicBezTo>
                                <a:pt x="1011292" y="1493780"/>
                                <a:pt x="831065" y="1431999"/>
                                <a:pt x="609854" y="1491951"/>
                              </a:cubicBezTo>
                              <a:cubicBezTo>
                                <a:pt x="388643" y="1551903"/>
                                <a:pt x="132149" y="1471490"/>
                                <a:pt x="0" y="1491951"/>
                              </a:cubicBezTo>
                              <a:cubicBezTo>
                                <a:pt x="-31365" y="1352328"/>
                                <a:pt x="35330" y="1241204"/>
                                <a:pt x="0" y="1009554"/>
                              </a:cubicBezTo>
                              <a:cubicBezTo>
                                <a:pt x="-35330" y="777904"/>
                                <a:pt x="31658" y="641658"/>
                                <a:pt x="0" y="527156"/>
                              </a:cubicBezTo>
                              <a:cubicBezTo>
                                <a:pt x="-31658" y="412654"/>
                                <a:pt x="10758" y="14419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38100">
                          <a:solidFill>
                            <a:srgbClr val="3CBEFC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:rsidR="00062BEB" w:rsidRPr="00357945" w:rsidRDefault="004760E8" w:rsidP="00062BEB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La calculadora en Google </w:t>
                            </w:r>
                            <w:r w:rsidR="00ED0363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realizó la ecuación anotada en la barra de búsqueda.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</w:t>
                            </w:r>
                            <w:r w:rsidR="00062BEB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B7843" id="Text Box 26" o:spid="_x0000_s1042" type="#_x0000_t202" style="position:absolute;margin-left:346.3pt;margin-top:308.85pt;width:171.5pt;height:117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" fillcolor="white [3201]" strokecolor="#3cbefc" strokeweight="3pt">
                <v:textbox>
                  <w:txbxContent>
                    <w:p w:rsidR="00062BEB" w:rsidRPr="00357945" w:rsidRDefault="004760E8" w:rsidP="00062BEB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La calculadora en Google </w:t>
                      </w:r>
                      <w:r w:rsidR="00ED0363"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realizó la ecuación anotada en la barra de búsqueda. </w:t>
                      </w: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</w:t>
                      </w:r>
                      <w:r w:rsidR="00062BEB"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33F8A">
        <w:rPr>
          <w:noProof/>
          <w:lang w:val="es-ES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2163362</wp:posOffset>
            </wp:positionH>
            <wp:positionV relativeFrom="paragraph">
              <wp:posOffset>6402070</wp:posOffset>
            </wp:positionV>
            <wp:extent cx="4411980" cy="2694305"/>
            <wp:effectExtent l="139700" t="139700" r="134620" b="137795"/>
            <wp:wrapNone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2694305"/>
                    </a:xfrm>
                    <a:prstGeom prst="rect">
                      <a:avLst/>
                    </a:prstGeom>
                    <a:ln w="28575">
                      <a:solidFill>
                        <a:srgbClr val="FFAD2A"/>
                      </a:solidFill>
                    </a:ln>
                    <a:effectLst>
                      <a:glow rad="101600">
                        <a:srgbClr val="FFAD2A">
                          <a:alpha val="60000"/>
                        </a:srgb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2BEB">
        <w:rPr>
          <w:noProof/>
          <w:lang w:val="es-ES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-239395</wp:posOffset>
            </wp:positionH>
            <wp:positionV relativeFrom="paragraph">
              <wp:posOffset>3161748</wp:posOffset>
            </wp:positionV>
            <wp:extent cx="4278630" cy="2870835"/>
            <wp:effectExtent l="139700" t="139700" r="140970" b="139065"/>
            <wp:wrapNone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630" cy="2870835"/>
                    </a:xfrm>
                    <a:prstGeom prst="rect">
                      <a:avLst/>
                    </a:prstGeom>
                    <a:ln w="28575">
                      <a:solidFill>
                        <a:srgbClr val="3CBEFC"/>
                      </a:solidFill>
                    </a:ln>
                    <a:effectLst>
                      <a:glow rad="101600">
                        <a:srgbClr val="3CBEFC">
                          <a:alpha val="60000"/>
                        </a:srgb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3727">
        <w:rPr>
          <w:lang w:val="es-ES"/>
        </w:rPr>
        <w:br w:type="page"/>
      </w:r>
    </w:p>
    <w:p w:rsidR="001F7AFD" w:rsidRDefault="001F7AFD">
      <w:pPr>
        <w:pStyle w:val="Standard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-118110</wp:posOffset>
            </wp:positionH>
            <wp:positionV relativeFrom="paragraph">
              <wp:posOffset>149225</wp:posOffset>
            </wp:positionV>
            <wp:extent cx="3677285" cy="2698115"/>
            <wp:effectExtent l="139700" t="139700" r="145415" b="133985"/>
            <wp:wrapNone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285" cy="2698115"/>
                    </a:xfrm>
                    <a:prstGeom prst="rect">
                      <a:avLst/>
                    </a:prstGeom>
                    <a:ln w="28575">
                      <a:solidFill>
                        <a:srgbClr val="00C87A"/>
                      </a:solidFill>
                    </a:ln>
                    <a:effectLst>
                      <a:glow rad="101600">
                        <a:srgbClr val="00C87A">
                          <a:alpha val="60000"/>
                        </a:srgb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7AFD" w:rsidRDefault="001F7AFD">
      <w:pPr>
        <w:suppressAutoHyphens w:val="0"/>
        <w:rPr>
          <w:lang w:val="es-ES"/>
        </w:rPr>
      </w:pPr>
      <w:r>
        <w:rPr>
          <w:rFonts w:ascii="Times New Roman" w:hAnsi="Times New Roman" w:cs="Times New Roman"/>
          <w:noProof/>
          <w:lang w:val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1EB7843" wp14:editId="11717032">
                <wp:simplePos x="0" y="0"/>
                <wp:positionH relativeFrom="column">
                  <wp:posOffset>4801338</wp:posOffset>
                </wp:positionH>
                <wp:positionV relativeFrom="paragraph">
                  <wp:posOffset>6571021</wp:posOffset>
                </wp:positionV>
                <wp:extent cx="1944390" cy="1705864"/>
                <wp:effectExtent l="25400" t="25400" r="49530" b="3429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4390" cy="1705864"/>
                        </a:xfrm>
                        <a:custGeom>
                          <a:avLst/>
                          <a:gdLst>
                            <a:gd name="connsiteX0" fmla="*/ 0 w 1944390"/>
                            <a:gd name="connsiteY0" fmla="*/ 0 h 1705864"/>
                            <a:gd name="connsiteX1" fmla="*/ 628686 w 1944390"/>
                            <a:gd name="connsiteY1" fmla="*/ 0 h 1705864"/>
                            <a:gd name="connsiteX2" fmla="*/ 1276816 w 1944390"/>
                            <a:gd name="connsiteY2" fmla="*/ 0 h 1705864"/>
                            <a:gd name="connsiteX3" fmla="*/ 1944390 w 1944390"/>
                            <a:gd name="connsiteY3" fmla="*/ 0 h 1705864"/>
                            <a:gd name="connsiteX4" fmla="*/ 1944390 w 1944390"/>
                            <a:gd name="connsiteY4" fmla="*/ 585680 h 1705864"/>
                            <a:gd name="connsiteX5" fmla="*/ 1944390 w 1944390"/>
                            <a:gd name="connsiteY5" fmla="*/ 1103125 h 1705864"/>
                            <a:gd name="connsiteX6" fmla="*/ 1944390 w 1944390"/>
                            <a:gd name="connsiteY6" fmla="*/ 1705864 h 1705864"/>
                            <a:gd name="connsiteX7" fmla="*/ 1257372 w 1944390"/>
                            <a:gd name="connsiteY7" fmla="*/ 1705864 h 1705864"/>
                            <a:gd name="connsiteX8" fmla="*/ 570354 w 1944390"/>
                            <a:gd name="connsiteY8" fmla="*/ 1705864 h 1705864"/>
                            <a:gd name="connsiteX9" fmla="*/ 0 w 1944390"/>
                            <a:gd name="connsiteY9" fmla="*/ 1705864 h 1705864"/>
                            <a:gd name="connsiteX10" fmla="*/ 0 w 1944390"/>
                            <a:gd name="connsiteY10" fmla="*/ 1154301 h 1705864"/>
                            <a:gd name="connsiteX11" fmla="*/ 0 w 1944390"/>
                            <a:gd name="connsiteY11" fmla="*/ 585680 h 1705864"/>
                            <a:gd name="connsiteX12" fmla="*/ 0 w 1944390"/>
                            <a:gd name="connsiteY12" fmla="*/ 0 h 17058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944390" h="1705864" fill="none" extrusionOk="0">
                              <a:moveTo>
                                <a:pt x="0" y="0"/>
                              </a:moveTo>
                              <a:cubicBezTo>
                                <a:pt x="154868" y="-17787"/>
                                <a:pt x="321161" y="-12071"/>
                                <a:pt x="628686" y="0"/>
                              </a:cubicBezTo>
                              <a:cubicBezTo>
                                <a:pt x="936211" y="12071"/>
                                <a:pt x="1007682" y="-30574"/>
                                <a:pt x="1276816" y="0"/>
                              </a:cubicBezTo>
                              <a:cubicBezTo>
                                <a:pt x="1545950" y="30574"/>
                                <a:pt x="1752212" y="-19447"/>
                                <a:pt x="1944390" y="0"/>
                              </a:cubicBezTo>
                              <a:cubicBezTo>
                                <a:pt x="1971093" y="182846"/>
                                <a:pt x="1965624" y="458762"/>
                                <a:pt x="1944390" y="585680"/>
                              </a:cubicBezTo>
                              <a:cubicBezTo>
                                <a:pt x="1923156" y="712598"/>
                                <a:pt x="1969140" y="982670"/>
                                <a:pt x="1944390" y="1103125"/>
                              </a:cubicBezTo>
                              <a:cubicBezTo>
                                <a:pt x="1919640" y="1223581"/>
                                <a:pt x="1918969" y="1499330"/>
                                <a:pt x="1944390" y="1705864"/>
                              </a:cubicBezTo>
                              <a:cubicBezTo>
                                <a:pt x="1780315" y="1677289"/>
                                <a:pt x="1584903" y="1739815"/>
                                <a:pt x="1257372" y="1705864"/>
                              </a:cubicBezTo>
                              <a:cubicBezTo>
                                <a:pt x="929841" y="1671913"/>
                                <a:pt x="908112" y="1673675"/>
                                <a:pt x="570354" y="1705864"/>
                              </a:cubicBezTo>
                              <a:cubicBezTo>
                                <a:pt x="232596" y="1738053"/>
                                <a:pt x="240861" y="1680009"/>
                                <a:pt x="0" y="1705864"/>
                              </a:cubicBezTo>
                              <a:cubicBezTo>
                                <a:pt x="-3042" y="1592123"/>
                                <a:pt x="-2714" y="1420829"/>
                                <a:pt x="0" y="1154301"/>
                              </a:cubicBezTo>
                              <a:cubicBezTo>
                                <a:pt x="2714" y="887773"/>
                                <a:pt x="16507" y="766525"/>
                                <a:pt x="0" y="585680"/>
                              </a:cubicBezTo>
                              <a:cubicBezTo>
                                <a:pt x="-16507" y="404835"/>
                                <a:pt x="-9883" y="270832"/>
                                <a:pt x="0" y="0"/>
                              </a:cubicBezTo>
                              <a:close/>
                            </a:path>
                            <a:path w="1944390" h="1705864" stroke="0" extrusionOk="0">
                              <a:moveTo>
                                <a:pt x="0" y="0"/>
                              </a:moveTo>
                              <a:cubicBezTo>
                                <a:pt x="240400" y="-20325"/>
                                <a:pt x="414011" y="18929"/>
                                <a:pt x="628686" y="0"/>
                              </a:cubicBezTo>
                              <a:cubicBezTo>
                                <a:pt x="843361" y="-18929"/>
                                <a:pt x="935292" y="-17147"/>
                                <a:pt x="1218484" y="0"/>
                              </a:cubicBezTo>
                              <a:cubicBezTo>
                                <a:pt x="1501676" y="17147"/>
                                <a:pt x="1789599" y="6945"/>
                                <a:pt x="1944390" y="0"/>
                              </a:cubicBezTo>
                              <a:cubicBezTo>
                                <a:pt x="1927321" y="176461"/>
                                <a:pt x="1923655" y="311418"/>
                                <a:pt x="1944390" y="551563"/>
                              </a:cubicBezTo>
                              <a:cubicBezTo>
                                <a:pt x="1965125" y="791708"/>
                                <a:pt x="1955704" y="950938"/>
                                <a:pt x="1944390" y="1086067"/>
                              </a:cubicBezTo>
                              <a:cubicBezTo>
                                <a:pt x="1933076" y="1221196"/>
                                <a:pt x="1954507" y="1503333"/>
                                <a:pt x="1944390" y="1705864"/>
                              </a:cubicBezTo>
                              <a:cubicBezTo>
                                <a:pt x="1730125" y="1700005"/>
                                <a:pt x="1480134" y="1713641"/>
                                <a:pt x="1296260" y="1705864"/>
                              </a:cubicBezTo>
                              <a:cubicBezTo>
                                <a:pt x="1112386" y="1698088"/>
                                <a:pt x="823500" y="1732288"/>
                                <a:pt x="609242" y="1705864"/>
                              </a:cubicBezTo>
                              <a:cubicBezTo>
                                <a:pt x="394984" y="1679440"/>
                                <a:pt x="241994" y="1703178"/>
                                <a:pt x="0" y="1705864"/>
                              </a:cubicBezTo>
                              <a:cubicBezTo>
                                <a:pt x="-14277" y="1470713"/>
                                <a:pt x="-21474" y="1419121"/>
                                <a:pt x="0" y="1137243"/>
                              </a:cubicBezTo>
                              <a:cubicBezTo>
                                <a:pt x="21474" y="855365"/>
                                <a:pt x="21571" y="706165"/>
                                <a:pt x="0" y="585680"/>
                              </a:cubicBezTo>
                              <a:cubicBezTo>
                                <a:pt x="-21571" y="465195"/>
                                <a:pt x="-24915" y="24928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38100">
                          <a:solidFill>
                            <a:srgbClr val="9D64E2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:rsidR="001F7AFD" w:rsidRPr="00357945" w:rsidRDefault="00552B60" w:rsidP="001F7AFD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En Google Imágenes se arrastró una fotografía sobre el lanzamiento de un cohete, los resultados fueron el nombre del complejo de lanzamiento.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B7843" id="Text Box 33" o:spid="_x0000_s1043" type="#_x0000_t202" style="position:absolute;margin-left:378.05pt;margin-top:517.4pt;width:153.1pt;height:134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" fillcolor="white [3201]" strokecolor="#9d64e2" strokeweight="3pt">
                <v:textbox>
                  <w:txbxContent>
                    <w:p w:rsidR="001F7AFD" w:rsidRPr="00357945" w:rsidRDefault="00552B60" w:rsidP="001F7AFD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>En Google Imágenes se arrastró una fotografía sobre el lanzamiento de un cohete, los resultados fueron el nombre del complejo de lanzamiento.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1EB7843" wp14:editId="11717032">
                <wp:simplePos x="0" y="0"/>
                <wp:positionH relativeFrom="column">
                  <wp:posOffset>-353900</wp:posOffset>
                </wp:positionH>
                <wp:positionV relativeFrom="paragraph">
                  <wp:posOffset>3625850</wp:posOffset>
                </wp:positionV>
                <wp:extent cx="2178678" cy="1705864"/>
                <wp:effectExtent l="38100" t="25400" r="57150" b="4699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678" cy="1705864"/>
                        </a:xfrm>
                        <a:custGeom>
                          <a:avLst/>
                          <a:gdLst>
                            <a:gd name="connsiteX0" fmla="*/ 0 w 2178678"/>
                            <a:gd name="connsiteY0" fmla="*/ 0 h 1705864"/>
                            <a:gd name="connsiteX1" fmla="*/ 588243 w 2178678"/>
                            <a:gd name="connsiteY1" fmla="*/ 0 h 1705864"/>
                            <a:gd name="connsiteX2" fmla="*/ 1154699 w 2178678"/>
                            <a:gd name="connsiteY2" fmla="*/ 0 h 1705864"/>
                            <a:gd name="connsiteX3" fmla="*/ 2178678 w 2178678"/>
                            <a:gd name="connsiteY3" fmla="*/ 0 h 1705864"/>
                            <a:gd name="connsiteX4" fmla="*/ 2178678 w 2178678"/>
                            <a:gd name="connsiteY4" fmla="*/ 517445 h 1705864"/>
                            <a:gd name="connsiteX5" fmla="*/ 2178678 w 2178678"/>
                            <a:gd name="connsiteY5" fmla="*/ 1120184 h 1705864"/>
                            <a:gd name="connsiteX6" fmla="*/ 2178678 w 2178678"/>
                            <a:gd name="connsiteY6" fmla="*/ 1705864 h 1705864"/>
                            <a:gd name="connsiteX7" fmla="*/ 1677582 w 2178678"/>
                            <a:gd name="connsiteY7" fmla="*/ 1705864 h 1705864"/>
                            <a:gd name="connsiteX8" fmla="*/ 1154699 w 2178678"/>
                            <a:gd name="connsiteY8" fmla="*/ 1705864 h 1705864"/>
                            <a:gd name="connsiteX9" fmla="*/ 675390 w 2178678"/>
                            <a:gd name="connsiteY9" fmla="*/ 1705864 h 1705864"/>
                            <a:gd name="connsiteX10" fmla="*/ 0 w 2178678"/>
                            <a:gd name="connsiteY10" fmla="*/ 1705864 h 1705864"/>
                            <a:gd name="connsiteX11" fmla="*/ 0 w 2178678"/>
                            <a:gd name="connsiteY11" fmla="*/ 1120184 h 1705864"/>
                            <a:gd name="connsiteX12" fmla="*/ 0 w 2178678"/>
                            <a:gd name="connsiteY12" fmla="*/ 602739 h 1705864"/>
                            <a:gd name="connsiteX13" fmla="*/ 0 w 2178678"/>
                            <a:gd name="connsiteY13" fmla="*/ 0 h 17058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2178678" h="1705864" fill="none" extrusionOk="0">
                              <a:moveTo>
                                <a:pt x="0" y="0"/>
                              </a:moveTo>
                              <a:cubicBezTo>
                                <a:pt x="124034" y="-13081"/>
                                <a:pt x="393478" y="24974"/>
                                <a:pt x="588243" y="0"/>
                              </a:cubicBezTo>
                              <a:cubicBezTo>
                                <a:pt x="783008" y="-24974"/>
                                <a:pt x="1008546" y="47866"/>
                                <a:pt x="1154699" y="0"/>
                              </a:cubicBezTo>
                              <a:cubicBezTo>
                                <a:pt x="1300852" y="-47866"/>
                                <a:pt x="1919489" y="92802"/>
                                <a:pt x="2178678" y="0"/>
                              </a:cubicBezTo>
                              <a:cubicBezTo>
                                <a:pt x="2226591" y="193828"/>
                                <a:pt x="2156184" y="410303"/>
                                <a:pt x="2178678" y="517445"/>
                              </a:cubicBezTo>
                              <a:cubicBezTo>
                                <a:pt x="2201172" y="624587"/>
                                <a:pt x="2174943" y="835110"/>
                                <a:pt x="2178678" y="1120184"/>
                              </a:cubicBezTo>
                              <a:cubicBezTo>
                                <a:pt x="2182413" y="1405258"/>
                                <a:pt x="2121288" y="1547196"/>
                                <a:pt x="2178678" y="1705864"/>
                              </a:cubicBezTo>
                              <a:cubicBezTo>
                                <a:pt x="2069083" y="1713384"/>
                                <a:pt x="1807540" y="1661924"/>
                                <a:pt x="1677582" y="1705864"/>
                              </a:cubicBezTo>
                              <a:cubicBezTo>
                                <a:pt x="1547624" y="1749804"/>
                                <a:pt x="1288530" y="1697883"/>
                                <a:pt x="1154699" y="1705864"/>
                              </a:cubicBezTo>
                              <a:cubicBezTo>
                                <a:pt x="1020868" y="1713845"/>
                                <a:pt x="833747" y="1702224"/>
                                <a:pt x="675390" y="1705864"/>
                              </a:cubicBezTo>
                              <a:cubicBezTo>
                                <a:pt x="517033" y="1709504"/>
                                <a:pt x="326970" y="1662288"/>
                                <a:pt x="0" y="1705864"/>
                              </a:cubicBezTo>
                              <a:cubicBezTo>
                                <a:pt x="-44190" y="1469616"/>
                                <a:pt x="34536" y="1294270"/>
                                <a:pt x="0" y="1120184"/>
                              </a:cubicBezTo>
                              <a:cubicBezTo>
                                <a:pt x="-34536" y="946098"/>
                                <a:pt x="61502" y="758940"/>
                                <a:pt x="0" y="602739"/>
                              </a:cubicBezTo>
                              <a:cubicBezTo>
                                <a:pt x="-61502" y="446539"/>
                                <a:pt x="59728" y="130822"/>
                                <a:pt x="0" y="0"/>
                              </a:cubicBezTo>
                              <a:close/>
                            </a:path>
                            <a:path w="2178678" h="1705864" stroke="0" extrusionOk="0">
                              <a:moveTo>
                                <a:pt x="0" y="0"/>
                              </a:moveTo>
                              <a:cubicBezTo>
                                <a:pt x="141853" y="-53090"/>
                                <a:pt x="378829" y="44715"/>
                                <a:pt x="522883" y="0"/>
                              </a:cubicBezTo>
                              <a:cubicBezTo>
                                <a:pt x="666937" y="-44715"/>
                                <a:pt x="778318" y="14582"/>
                                <a:pt x="1002192" y="0"/>
                              </a:cubicBezTo>
                              <a:cubicBezTo>
                                <a:pt x="1226066" y="-14582"/>
                                <a:pt x="1453579" y="45360"/>
                                <a:pt x="1590435" y="0"/>
                              </a:cubicBezTo>
                              <a:cubicBezTo>
                                <a:pt x="1727291" y="-45360"/>
                                <a:pt x="1952381" y="30850"/>
                                <a:pt x="2178678" y="0"/>
                              </a:cubicBezTo>
                              <a:cubicBezTo>
                                <a:pt x="2243963" y="207610"/>
                                <a:pt x="2172716" y="327221"/>
                                <a:pt x="2178678" y="551563"/>
                              </a:cubicBezTo>
                              <a:cubicBezTo>
                                <a:pt x="2184640" y="775905"/>
                                <a:pt x="2144990" y="958979"/>
                                <a:pt x="2178678" y="1086067"/>
                              </a:cubicBezTo>
                              <a:cubicBezTo>
                                <a:pt x="2212366" y="1213155"/>
                                <a:pt x="2109998" y="1560156"/>
                                <a:pt x="2178678" y="1705864"/>
                              </a:cubicBezTo>
                              <a:cubicBezTo>
                                <a:pt x="1931371" y="1732035"/>
                                <a:pt x="1805895" y="1687236"/>
                                <a:pt x="1634009" y="1705864"/>
                              </a:cubicBezTo>
                              <a:cubicBezTo>
                                <a:pt x="1462123" y="1724492"/>
                                <a:pt x="1276323" y="1701244"/>
                                <a:pt x="1154699" y="1705864"/>
                              </a:cubicBezTo>
                              <a:cubicBezTo>
                                <a:pt x="1033075" y="1710484"/>
                                <a:pt x="755738" y="1643982"/>
                                <a:pt x="610030" y="1705864"/>
                              </a:cubicBezTo>
                              <a:cubicBezTo>
                                <a:pt x="464322" y="1767746"/>
                                <a:pt x="294861" y="1639772"/>
                                <a:pt x="0" y="1705864"/>
                              </a:cubicBezTo>
                              <a:cubicBezTo>
                                <a:pt x="-29392" y="1446184"/>
                                <a:pt x="42003" y="1393081"/>
                                <a:pt x="0" y="1154301"/>
                              </a:cubicBezTo>
                              <a:cubicBezTo>
                                <a:pt x="-42003" y="915521"/>
                                <a:pt x="61806" y="758490"/>
                                <a:pt x="0" y="602739"/>
                              </a:cubicBezTo>
                              <a:cubicBezTo>
                                <a:pt x="-61806" y="446988"/>
                                <a:pt x="61838" y="28674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38100">
                          <a:solidFill>
                            <a:srgbClr val="F8FC46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:rsidR="001F7AFD" w:rsidRPr="00357945" w:rsidRDefault="009F124C" w:rsidP="001F7AFD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En Google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Scholar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se realizó una búsqueda sobre el autor Edgar Allan Poe y su trabajo, “El cuervo”.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B7843" id="Text Box 32" o:spid="_x0000_s1044" type="#_x0000_t202" style="position:absolute;margin-left:-27.85pt;margin-top:285.5pt;width:171.55pt;height:134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" fillcolor="white [3201]" strokecolor="#f8fc46" strokeweight="3pt">
                <v:textbox>
                  <w:txbxContent>
                    <w:p w:rsidR="001F7AFD" w:rsidRPr="00357945" w:rsidRDefault="009F124C" w:rsidP="001F7AFD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En Google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>Scholar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se realizó una búsqueda sobre el autor Edgar Allan Poe y su trabajo, “El cuervo”.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2254987</wp:posOffset>
            </wp:positionH>
            <wp:positionV relativeFrom="paragraph">
              <wp:posOffset>3126740</wp:posOffset>
            </wp:positionV>
            <wp:extent cx="4288508" cy="2725388"/>
            <wp:effectExtent l="139700" t="139700" r="144145" b="145415"/>
            <wp:wrapNone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508" cy="2725388"/>
                    </a:xfrm>
                    <a:prstGeom prst="rect">
                      <a:avLst/>
                    </a:prstGeom>
                    <a:ln w="28575">
                      <a:solidFill>
                        <a:srgbClr val="F8FC46"/>
                      </a:solidFill>
                    </a:ln>
                    <a:effectLst>
                      <a:glow rad="101600">
                        <a:srgbClr val="F8FC46">
                          <a:alpha val="60000"/>
                        </a:srgb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s-E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1EB7843" wp14:editId="11717032">
                <wp:simplePos x="0" y="0"/>
                <wp:positionH relativeFrom="column">
                  <wp:posOffset>4257368</wp:posOffset>
                </wp:positionH>
                <wp:positionV relativeFrom="paragraph">
                  <wp:posOffset>470084</wp:posOffset>
                </wp:positionV>
                <wp:extent cx="2178678" cy="1705864"/>
                <wp:effectExtent l="76200" t="50800" r="31750" b="5969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678" cy="1705864"/>
                        </a:xfrm>
                        <a:custGeom>
                          <a:avLst/>
                          <a:gdLst>
                            <a:gd name="connsiteX0" fmla="*/ 0 w 2178678"/>
                            <a:gd name="connsiteY0" fmla="*/ 0 h 1705864"/>
                            <a:gd name="connsiteX1" fmla="*/ 2178678 w 2178678"/>
                            <a:gd name="connsiteY1" fmla="*/ 0 h 1705864"/>
                            <a:gd name="connsiteX2" fmla="*/ 2178678 w 2178678"/>
                            <a:gd name="connsiteY2" fmla="*/ 1705864 h 1705864"/>
                            <a:gd name="connsiteX3" fmla="*/ 0 w 2178678"/>
                            <a:gd name="connsiteY3" fmla="*/ 1705864 h 1705864"/>
                            <a:gd name="connsiteX4" fmla="*/ 0 w 2178678"/>
                            <a:gd name="connsiteY4" fmla="*/ 0 h 17058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8678" h="1705864" fill="none" extrusionOk="0">
                              <a:moveTo>
                                <a:pt x="0" y="0"/>
                              </a:moveTo>
                              <a:cubicBezTo>
                                <a:pt x="287901" y="-49533"/>
                                <a:pt x="1206539" y="-14809"/>
                                <a:pt x="2178678" y="0"/>
                              </a:cubicBezTo>
                              <a:cubicBezTo>
                                <a:pt x="2102161" y="728863"/>
                                <a:pt x="2076574" y="1045635"/>
                                <a:pt x="2178678" y="1705864"/>
                              </a:cubicBezTo>
                              <a:cubicBezTo>
                                <a:pt x="1612836" y="1657633"/>
                                <a:pt x="565596" y="1790319"/>
                                <a:pt x="0" y="1705864"/>
                              </a:cubicBezTo>
                              <a:cubicBezTo>
                                <a:pt x="-88699" y="1127064"/>
                                <a:pt x="-67182" y="443694"/>
                                <a:pt x="0" y="0"/>
                              </a:cubicBezTo>
                              <a:close/>
                            </a:path>
                            <a:path w="2178678" h="1705864" stroke="0" extrusionOk="0">
                              <a:moveTo>
                                <a:pt x="0" y="0"/>
                              </a:moveTo>
                              <a:cubicBezTo>
                                <a:pt x="881674" y="118645"/>
                                <a:pt x="1941675" y="116012"/>
                                <a:pt x="2178678" y="0"/>
                              </a:cubicBezTo>
                              <a:cubicBezTo>
                                <a:pt x="2099191" y="433581"/>
                                <a:pt x="2240598" y="1510921"/>
                                <a:pt x="2178678" y="1705864"/>
                              </a:cubicBezTo>
                              <a:cubicBezTo>
                                <a:pt x="1262563" y="1840464"/>
                                <a:pt x="513137" y="1548668"/>
                                <a:pt x="0" y="1705864"/>
                              </a:cubicBezTo>
                              <a:cubicBezTo>
                                <a:pt x="96398" y="1509523"/>
                                <a:pt x="-42667" y="622219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38100">
                          <a:solidFill>
                            <a:srgbClr val="00C87A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:rsidR="001F7AFD" w:rsidRPr="00357945" w:rsidRDefault="001F7AFD" w:rsidP="001F7AFD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</w:t>
                            </w:r>
                            <w:r w:rsidR="00964EAC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Al escribir en el buscador la ecuación y límites que se desean, el resultado fue su gráfica.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B7843" id="Text Box 31" o:spid="_x0000_s1045" type="#_x0000_t202" style="position:absolute;margin-left:335.25pt;margin-top:37pt;width:171.55pt;height:134.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" fillcolor="white [3201]" strokecolor="#00c87a" strokeweight="3pt">
                <v:textbox>
                  <w:txbxContent>
                    <w:p w:rsidR="001F7AFD" w:rsidRPr="00357945" w:rsidRDefault="001F7AFD" w:rsidP="001F7AFD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</w:t>
                      </w:r>
                      <w:r w:rsidR="00964EAC"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Al escribir en el buscador la ecuación y límites que se desean, el resultado fue su gráfica.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-65405</wp:posOffset>
            </wp:positionH>
            <wp:positionV relativeFrom="paragraph">
              <wp:posOffset>6313170</wp:posOffset>
            </wp:positionV>
            <wp:extent cx="4547371" cy="2560757"/>
            <wp:effectExtent l="139700" t="139700" r="139065" b="144780"/>
            <wp:wrapNone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371" cy="2560757"/>
                    </a:xfrm>
                    <a:prstGeom prst="rect">
                      <a:avLst/>
                    </a:prstGeom>
                    <a:ln w="28575">
                      <a:solidFill>
                        <a:srgbClr val="9D64E2"/>
                      </a:solidFill>
                    </a:ln>
                    <a:effectLst>
                      <a:glow rad="101600">
                        <a:srgbClr val="9D64E2">
                          <a:alpha val="60000"/>
                        </a:srgb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br w:type="page"/>
      </w:r>
    </w:p>
    <w:p w:rsidR="00420F41" w:rsidRDefault="00420F41">
      <w:pPr>
        <w:pStyle w:val="Standard"/>
        <w:rPr>
          <w:lang w:val="es-ES"/>
        </w:rPr>
      </w:pPr>
    </w:p>
    <w:p w:rsidR="00BC3DB4" w:rsidRDefault="00BC3DB4">
      <w:pPr>
        <w:pStyle w:val="Standard"/>
        <w:rPr>
          <w:lang w:val="es-ES"/>
        </w:rPr>
      </w:pPr>
    </w:p>
    <w:p w:rsidR="00BC3DB4" w:rsidRPr="00872552" w:rsidRDefault="00BC3DB4" w:rsidP="00BC3DB4">
      <w:pPr>
        <w:spacing w:line="360" w:lineRule="auto"/>
        <w:rPr>
          <w:rFonts w:ascii="Times New Roman" w:hAnsi="Times New Roman" w:cs="Times New Roman"/>
          <w:b/>
          <w:bCs/>
          <w:lang w:val="es-ES"/>
        </w:rPr>
      </w:pPr>
      <w:r w:rsidRPr="00872552">
        <w:rPr>
          <w:rFonts w:ascii="Times New Roman" w:hAnsi="Times New Roman" w:cs="Times New Roman"/>
          <w:b/>
          <w:bCs/>
          <w:lang w:val="es-ES"/>
        </w:rPr>
        <w:t xml:space="preserve">Actividad repositorio de almacenamiento en línea </w:t>
      </w:r>
    </w:p>
    <w:p w:rsidR="00BC3DB4" w:rsidRDefault="00DE70A2">
      <w:pPr>
        <w:pStyle w:val="Standard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-50828</wp:posOffset>
            </wp:positionH>
            <wp:positionV relativeFrom="paragraph">
              <wp:posOffset>163730</wp:posOffset>
            </wp:positionV>
            <wp:extent cx="4186587" cy="2495216"/>
            <wp:effectExtent l="139700" t="139700" r="144145" b="133985"/>
            <wp:wrapNone/>
            <wp:docPr id="38" name="Picture 3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4"/>
                    <a:stretch/>
                  </pic:blipFill>
                  <pic:spPr bwMode="auto">
                    <a:xfrm>
                      <a:off x="0" y="0"/>
                      <a:ext cx="4186587" cy="2495216"/>
                    </a:xfrm>
                    <a:prstGeom prst="rect">
                      <a:avLst/>
                    </a:prstGeom>
                    <a:ln w="28575">
                      <a:solidFill>
                        <a:srgbClr val="BCCAE4"/>
                      </a:solidFill>
                    </a:ln>
                    <a:effectLst>
                      <a:glow rad="101600">
                        <a:srgbClr val="BCCAE4">
                          <a:alpha val="6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3C9A" w:rsidRDefault="00033C9A">
      <w:pPr>
        <w:pStyle w:val="Standard"/>
        <w:rPr>
          <w:lang w:val="es-ES"/>
        </w:rPr>
      </w:pPr>
    </w:p>
    <w:p w:rsidR="00033C9A" w:rsidRDefault="007E2951">
      <w:pPr>
        <w:suppressAutoHyphens w:val="0"/>
        <w:rPr>
          <w:lang w:val="es-ES"/>
        </w:rPr>
      </w:pPr>
      <w:r w:rsidRPr="00DE70A2">
        <w:rPr>
          <w:lang w:val="es-E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9B75221" wp14:editId="38D6BA3E">
                <wp:simplePos x="0" y="0"/>
                <wp:positionH relativeFrom="column">
                  <wp:posOffset>4482281</wp:posOffset>
                </wp:positionH>
                <wp:positionV relativeFrom="paragraph">
                  <wp:posOffset>6388100</wp:posOffset>
                </wp:positionV>
                <wp:extent cx="1774825" cy="603250"/>
                <wp:effectExtent l="25400" t="25400" r="28575" b="5715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825" cy="603250"/>
                        </a:xfrm>
                        <a:custGeom>
                          <a:avLst/>
                          <a:gdLst>
                            <a:gd name="connsiteX0" fmla="*/ 0 w 1774825"/>
                            <a:gd name="connsiteY0" fmla="*/ 0 h 603250"/>
                            <a:gd name="connsiteX1" fmla="*/ 573860 w 1774825"/>
                            <a:gd name="connsiteY1" fmla="*/ 0 h 603250"/>
                            <a:gd name="connsiteX2" fmla="*/ 1165468 w 1774825"/>
                            <a:gd name="connsiteY2" fmla="*/ 0 h 603250"/>
                            <a:gd name="connsiteX3" fmla="*/ 1774825 w 1774825"/>
                            <a:gd name="connsiteY3" fmla="*/ 0 h 603250"/>
                            <a:gd name="connsiteX4" fmla="*/ 1774825 w 1774825"/>
                            <a:gd name="connsiteY4" fmla="*/ 301625 h 603250"/>
                            <a:gd name="connsiteX5" fmla="*/ 1774825 w 1774825"/>
                            <a:gd name="connsiteY5" fmla="*/ 603250 h 603250"/>
                            <a:gd name="connsiteX6" fmla="*/ 1183217 w 1774825"/>
                            <a:gd name="connsiteY6" fmla="*/ 603250 h 603250"/>
                            <a:gd name="connsiteX7" fmla="*/ 627105 w 1774825"/>
                            <a:gd name="connsiteY7" fmla="*/ 603250 h 603250"/>
                            <a:gd name="connsiteX8" fmla="*/ 0 w 1774825"/>
                            <a:gd name="connsiteY8" fmla="*/ 603250 h 603250"/>
                            <a:gd name="connsiteX9" fmla="*/ 0 w 1774825"/>
                            <a:gd name="connsiteY9" fmla="*/ 307658 h 603250"/>
                            <a:gd name="connsiteX10" fmla="*/ 0 w 1774825"/>
                            <a:gd name="connsiteY10" fmla="*/ 0 h 6032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774825" h="603250" fill="none" extrusionOk="0">
                              <a:moveTo>
                                <a:pt x="0" y="0"/>
                              </a:moveTo>
                              <a:cubicBezTo>
                                <a:pt x="135498" y="-12104"/>
                                <a:pt x="345229" y="16721"/>
                                <a:pt x="573860" y="0"/>
                              </a:cubicBezTo>
                              <a:cubicBezTo>
                                <a:pt x="802491" y="-16721"/>
                                <a:pt x="893887" y="36628"/>
                                <a:pt x="1165468" y="0"/>
                              </a:cubicBezTo>
                              <a:cubicBezTo>
                                <a:pt x="1437049" y="-36628"/>
                                <a:pt x="1569782" y="28992"/>
                                <a:pt x="1774825" y="0"/>
                              </a:cubicBezTo>
                              <a:cubicBezTo>
                                <a:pt x="1778941" y="105703"/>
                                <a:pt x="1772557" y="189829"/>
                                <a:pt x="1774825" y="301625"/>
                              </a:cubicBezTo>
                              <a:cubicBezTo>
                                <a:pt x="1777093" y="413422"/>
                                <a:pt x="1750700" y="511590"/>
                                <a:pt x="1774825" y="603250"/>
                              </a:cubicBezTo>
                              <a:cubicBezTo>
                                <a:pt x="1512060" y="617419"/>
                                <a:pt x="1367790" y="544257"/>
                                <a:pt x="1183217" y="603250"/>
                              </a:cubicBezTo>
                              <a:cubicBezTo>
                                <a:pt x="998644" y="662243"/>
                                <a:pt x="821845" y="601924"/>
                                <a:pt x="627105" y="603250"/>
                              </a:cubicBezTo>
                              <a:cubicBezTo>
                                <a:pt x="432365" y="604576"/>
                                <a:pt x="208327" y="599323"/>
                                <a:pt x="0" y="603250"/>
                              </a:cubicBezTo>
                              <a:cubicBezTo>
                                <a:pt x="-19776" y="536724"/>
                                <a:pt x="31979" y="449642"/>
                                <a:pt x="0" y="307658"/>
                              </a:cubicBezTo>
                              <a:cubicBezTo>
                                <a:pt x="-31979" y="165674"/>
                                <a:pt x="27855" y="152974"/>
                                <a:pt x="0" y="0"/>
                              </a:cubicBezTo>
                              <a:close/>
                            </a:path>
                            <a:path w="1774825" h="603250" stroke="0" extrusionOk="0">
                              <a:moveTo>
                                <a:pt x="0" y="0"/>
                              </a:moveTo>
                              <a:cubicBezTo>
                                <a:pt x="227144" y="-36896"/>
                                <a:pt x="338342" y="8361"/>
                                <a:pt x="573860" y="0"/>
                              </a:cubicBezTo>
                              <a:cubicBezTo>
                                <a:pt x="809378" y="-8361"/>
                                <a:pt x="897441" y="62315"/>
                                <a:pt x="1112224" y="0"/>
                              </a:cubicBezTo>
                              <a:cubicBezTo>
                                <a:pt x="1327007" y="-62315"/>
                                <a:pt x="1542915" y="31433"/>
                                <a:pt x="1774825" y="0"/>
                              </a:cubicBezTo>
                              <a:cubicBezTo>
                                <a:pt x="1797302" y="119408"/>
                                <a:pt x="1753886" y="175875"/>
                                <a:pt x="1774825" y="295593"/>
                              </a:cubicBezTo>
                              <a:cubicBezTo>
                                <a:pt x="1795764" y="415311"/>
                                <a:pt x="1742471" y="476162"/>
                                <a:pt x="1774825" y="603250"/>
                              </a:cubicBezTo>
                              <a:cubicBezTo>
                                <a:pt x="1617095" y="617763"/>
                                <a:pt x="1337805" y="602826"/>
                                <a:pt x="1218713" y="603250"/>
                              </a:cubicBezTo>
                              <a:cubicBezTo>
                                <a:pt x="1099621" y="603674"/>
                                <a:pt x="866542" y="583772"/>
                                <a:pt x="662601" y="603250"/>
                              </a:cubicBezTo>
                              <a:cubicBezTo>
                                <a:pt x="458660" y="622728"/>
                                <a:pt x="166451" y="535147"/>
                                <a:pt x="0" y="603250"/>
                              </a:cubicBezTo>
                              <a:cubicBezTo>
                                <a:pt x="-8906" y="462594"/>
                                <a:pt x="25161" y="453208"/>
                                <a:pt x="0" y="319723"/>
                              </a:cubicBezTo>
                              <a:cubicBezTo>
                                <a:pt x="-25161" y="186238"/>
                                <a:pt x="34883" y="8631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19050">
                          <a:solidFill>
                            <a:srgbClr val="F18273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:rsidR="00DE70A2" w:rsidRPr="00357945" w:rsidRDefault="007E2951" w:rsidP="00DE70A2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Creé</w:t>
                            </w:r>
                            <w:r w:rsidR="00DE70A2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un nuevo </w:t>
                            </w:r>
                            <w:r w:rsidR="00DE70A2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archivo</w:t>
                            </w:r>
                            <w:r w:rsidR="00814989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con mi nombre.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75221" id="Text Box 45" o:spid="_x0000_s1046" type="#_x0000_t202" style="position:absolute;margin-left:352.95pt;margin-top:503pt;width:139.75pt;height:47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" fillcolor="white [3201]" strokecolor="#f18273" strokeweight="1.5pt">
                <v:textbox>
                  <w:txbxContent>
                    <w:p w:rsidR="00DE70A2" w:rsidRPr="00357945" w:rsidRDefault="007E2951" w:rsidP="00DE70A2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>Creé</w:t>
                      </w:r>
                      <w:r w:rsidR="00DE70A2"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un nuevo </w:t>
                      </w:r>
                      <w:r w:rsidR="00DE70A2">
                        <w:rPr>
                          <w:rFonts w:ascii="Times New Roman" w:hAnsi="Times New Roman" w:cs="Times New Roman"/>
                          <w:lang w:val="es-ES"/>
                        </w:rPr>
                        <w:t>archivo</w:t>
                      </w:r>
                      <w:r w:rsidR="00814989"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con mi nombre.</w:t>
                      </w:r>
                    </w:p>
                  </w:txbxContent>
                </v:textbox>
              </v:shape>
            </w:pict>
          </mc:Fallback>
        </mc:AlternateContent>
      </w:r>
      <w:r w:rsidR="00033C9A" w:rsidRPr="00DE70A2">
        <w:rPr>
          <w:lang w:val="es-E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4BB52DD" wp14:editId="0166D11D">
                <wp:simplePos x="0" y="0"/>
                <wp:positionH relativeFrom="column">
                  <wp:posOffset>1515110</wp:posOffset>
                </wp:positionH>
                <wp:positionV relativeFrom="paragraph">
                  <wp:posOffset>6681470</wp:posOffset>
                </wp:positionV>
                <wp:extent cx="2972435" cy="556260"/>
                <wp:effectExtent l="0" t="12700" r="12065" b="15240"/>
                <wp:wrapNone/>
                <wp:docPr id="44" name="Curved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72435" cy="556260"/>
                        </a:xfrm>
                        <a:prstGeom prst="curvedConnector3">
                          <a:avLst>
                            <a:gd name="adj1" fmla="val 47411"/>
                          </a:avLst>
                        </a:prstGeom>
                        <a:ln w="19050">
                          <a:solidFill>
                            <a:srgbClr val="F1827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47E5D6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44" o:spid="_x0000_s1026" type="#_x0000_t38" style="position:absolute;margin-left:119.3pt;margin-top:526.1pt;width:234.05pt;height:43.8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" adj="10241" strokecolor="#f18273" strokeweight="1.5pt">
                <v:stroke joinstyle="miter"/>
              </v:shape>
            </w:pict>
          </mc:Fallback>
        </mc:AlternateContent>
      </w:r>
      <w:r w:rsidR="00033C9A" w:rsidRPr="00DE70A2">
        <w:rPr>
          <w:lang w:val="es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A84C3CA" wp14:editId="6257FB8A">
                <wp:simplePos x="0" y="0"/>
                <wp:positionH relativeFrom="column">
                  <wp:posOffset>278130</wp:posOffset>
                </wp:positionH>
                <wp:positionV relativeFrom="paragraph">
                  <wp:posOffset>7155815</wp:posOffset>
                </wp:positionV>
                <wp:extent cx="1236980" cy="162560"/>
                <wp:effectExtent l="12700" t="12700" r="7620" b="1524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6980" cy="16256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1827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34D7EC" id="Oval 43" o:spid="_x0000_s1026" style="position:absolute;margin-left:21.9pt;margin-top:563.45pt;width:97.4pt;height:12.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" filled="f" strokecolor="#f18273" strokeweight="1.5pt">
                <v:stroke joinstyle="miter"/>
              </v:oval>
            </w:pict>
          </mc:Fallback>
        </mc:AlternateContent>
      </w:r>
      <w:r w:rsidR="00033C9A">
        <w:rPr>
          <w:noProof/>
          <w:lang w:val="es-ES"/>
        </w:rPr>
        <w:drawing>
          <wp:anchor distT="0" distB="0" distL="114300" distR="114300" simplePos="0" relativeHeight="251722752" behindDoc="0" locked="0" layoutInCell="1" allowOverlap="1" wp14:anchorId="42BECC80" wp14:editId="2CB813DB">
            <wp:simplePos x="0" y="0"/>
            <wp:positionH relativeFrom="column">
              <wp:posOffset>-51968</wp:posOffset>
            </wp:positionH>
            <wp:positionV relativeFrom="paragraph">
              <wp:posOffset>5876592</wp:posOffset>
            </wp:positionV>
            <wp:extent cx="4186555" cy="2497513"/>
            <wp:effectExtent l="139700" t="139700" r="144145" b="14414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2"/>
                    <a:stretch/>
                  </pic:blipFill>
                  <pic:spPr bwMode="auto">
                    <a:xfrm>
                      <a:off x="0" y="0"/>
                      <a:ext cx="4189113" cy="2499039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18273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glow rad="101600">
                        <a:srgbClr val="F18273">
                          <a:alpha val="60000"/>
                        </a:srgbClr>
                      </a:glow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C9A">
        <w:rPr>
          <w:rFonts w:ascii="Times New Roman" w:hAnsi="Times New Roman" w:cs="Times New Roman"/>
          <w:noProof/>
          <w:lang w:val="es-E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2129155</wp:posOffset>
                </wp:positionH>
                <wp:positionV relativeFrom="paragraph">
                  <wp:posOffset>61595</wp:posOffset>
                </wp:positionV>
                <wp:extent cx="1354455" cy="1572895"/>
                <wp:effectExtent l="12700" t="12700" r="17145" b="14605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455" cy="157289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BCCAE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98E428" id="Oval 40" o:spid="_x0000_s1026" style="position:absolute;margin-left:167.65pt;margin-top:4.85pt;width:106.65pt;height:123.8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" filled="f" strokecolor="#bccae4" strokeweight="1.5pt">
                <v:stroke joinstyle="miter"/>
              </v:oval>
            </w:pict>
          </mc:Fallback>
        </mc:AlternateContent>
      </w:r>
      <w:r w:rsidR="00033C9A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5154485" wp14:editId="1BF2532C">
                <wp:simplePos x="0" y="0"/>
                <wp:positionH relativeFrom="column">
                  <wp:posOffset>3480435</wp:posOffset>
                </wp:positionH>
                <wp:positionV relativeFrom="paragraph">
                  <wp:posOffset>426720</wp:posOffset>
                </wp:positionV>
                <wp:extent cx="1249680" cy="487045"/>
                <wp:effectExtent l="0" t="12700" r="7620" b="20955"/>
                <wp:wrapNone/>
                <wp:docPr id="41" name="Curved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9680" cy="487045"/>
                        </a:xfrm>
                        <a:prstGeom prst="curvedConnector3">
                          <a:avLst/>
                        </a:prstGeom>
                        <a:ln w="19050">
                          <a:solidFill>
                            <a:srgbClr val="BCCAE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8500E" id="Curved Connector 41" o:spid="_x0000_s1026" type="#_x0000_t38" style="position:absolute;margin-left:274.05pt;margin-top:33.6pt;width:98.4pt;height:38.35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" adj="10800" strokecolor="#bccae4" strokeweight="1.5pt">
                <v:stroke joinstyle="miter"/>
              </v:shape>
            </w:pict>
          </mc:Fallback>
        </mc:AlternateContent>
      </w:r>
      <w:r w:rsidR="00033C9A">
        <w:rPr>
          <w:rFonts w:ascii="Times New Roman" w:hAnsi="Times New Roman" w:cs="Times New Roman"/>
          <w:noProof/>
          <w:lang w:val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E638DDE" wp14:editId="7C465E61">
                <wp:simplePos x="0" y="0"/>
                <wp:positionH relativeFrom="column">
                  <wp:posOffset>4729480</wp:posOffset>
                </wp:positionH>
                <wp:positionV relativeFrom="paragraph">
                  <wp:posOffset>126365</wp:posOffset>
                </wp:positionV>
                <wp:extent cx="1774825" cy="603250"/>
                <wp:effectExtent l="25400" t="25400" r="28575" b="5715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825" cy="603250"/>
                        </a:xfrm>
                        <a:custGeom>
                          <a:avLst/>
                          <a:gdLst>
                            <a:gd name="connsiteX0" fmla="*/ 0 w 1774825"/>
                            <a:gd name="connsiteY0" fmla="*/ 0 h 603250"/>
                            <a:gd name="connsiteX1" fmla="*/ 573860 w 1774825"/>
                            <a:gd name="connsiteY1" fmla="*/ 0 h 603250"/>
                            <a:gd name="connsiteX2" fmla="*/ 1165468 w 1774825"/>
                            <a:gd name="connsiteY2" fmla="*/ 0 h 603250"/>
                            <a:gd name="connsiteX3" fmla="*/ 1774825 w 1774825"/>
                            <a:gd name="connsiteY3" fmla="*/ 0 h 603250"/>
                            <a:gd name="connsiteX4" fmla="*/ 1774825 w 1774825"/>
                            <a:gd name="connsiteY4" fmla="*/ 301625 h 603250"/>
                            <a:gd name="connsiteX5" fmla="*/ 1774825 w 1774825"/>
                            <a:gd name="connsiteY5" fmla="*/ 603250 h 603250"/>
                            <a:gd name="connsiteX6" fmla="*/ 1183217 w 1774825"/>
                            <a:gd name="connsiteY6" fmla="*/ 603250 h 603250"/>
                            <a:gd name="connsiteX7" fmla="*/ 627105 w 1774825"/>
                            <a:gd name="connsiteY7" fmla="*/ 603250 h 603250"/>
                            <a:gd name="connsiteX8" fmla="*/ 0 w 1774825"/>
                            <a:gd name="connsiteY8" fmla="*/ 603250 h 603250"/>
                            <a:gd name="connsiteX9" fmla="*/ 0 w 1774825"/>
                            <a:gd name="connsiteY9" fmla="*/ 307658 h 603250"/>
                            <a:gd name="connsiteX10" fmla="*/ 0 w 1774825"/>
                            <a:gd name="connsiteY10" fmla="*/ 0 h 6032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774825" h="603250" fill="none" extrusionOk="0">
                              <a:moveTo>
                                <a:pt x="0" y="0"/>
                              </a:moveTo>
                              <a:cubicBezTo>
                                <a:pt x="135498" y="-12104"/>
                                <a:pt x="345229" y="16721"/>
                                <a:pt x="573860" y="0"/>
                              </a:cubicBezTo>
                              <a:cubicBezTo>
                                <a:pt x="802491" y="-16721"/>
                                <a:pt x="893887" y="36628"/>
                                <a:pt x="1165468" y="0"/>
                              </a:cubicBezTo>
                              <a:cubicBezTo>
                                <a:pt x="1437049" y="-36628"/>
                                <a:pt x="1569782" y="28992"/>
                                <a:pt x="1774825" y="0"/>
                              </a:cubicBezTo>
                              <a:cubicBezTo>
                                <a:pt x="1778941" y="105703"/>
                                <a:pt x="1772557" y="189829"/>
                                <a:pt x="1774825" y="301625"/>
                              </a:cubicBezTo>
                              <a:cubicBezTo>
                                <a:pt x="1777093" y="413422"/>
                                <a:pt x="1750700" y="511590"/>
                                <a:pt x="1774825" y="603250"/>
                              </a:cubicBezTo>
                              <a:cubicBezTo>
                                <a:pt x="1512060" y="617419"/>
                                <a:pt x="1367790" y="544257"/>
                                <a:pt x="1183217" y="603250"/>
                              </a:cubicBezTo>
                              <a:cubicBezTo>
                                <a:pt x="998644" y="662243"/>
                                <a:pt x="821845" y="601924"/>
                                <a:pt x="627105" y="603250"/>
                              </a:cubicBezTo>
                              <a:cubicBezTo>
                                <a:pt x="432365" y="604576"/>
                                <a:pt x="208327" y="599323"/>
                                <a:pt x="0" y="603250"/>
                              </a:cubicBezTo>
                              <a:cubicBezTo>
                                <a:pt x="-19776" y="536724"/>
                                <a:pt x="31979" y="449642"/>
                                <a:pt x="0" y="307658"/>
                              </a:cubicBezTo>
                              <a:cubicBezTo>
                                <a:pt x="-31979" y="165674"/>
                                <a:pt x="27855" y="152974"/>
                                <a:pt x="0" y="0"/>
                              </a:cubicBezTo>
                              <a:close/>
                            </a:path>
                            <a:path w="1774825" h="603250" stroke="0" extrusionOk="0">
                              <a:moveTo>
                                <a:pt x="0" y="0"/>
                              </a:moveTo>
                              <a:cubicBezTo>
                                <a:pt x="227144" y="-36896"/>
                                <a:pt x="338342" y="8361"/>
                                <a:pt x="573860" y="0"/>
                              </a:cubicBezTo>
                              <a:cubicBezTo>
                                <a:pt x="809378" y="-8361"/>
                                <a:pt x="897441" y="62315"/>
                                <a:pt x="1112224" y="0"/>
                              </a:cubicBezTo>
                              <a:cubicBezTo>
                                <a:pt x="1327007" y="-62315"/>
                                <a:pt x="1542915" y="31433"/>
                                <a:pt x="1774825" y="0"/>
                              </a:cubicBezTo>
                              <a:cubicBezTo>
                                <a:pt x="1797302" y="119408"/>
                                <a:pt x="1753886" y="175875"/>
                                <a:pt x="1774825" y="295593"/>
                              </a:cubicBezTo>
                              <a:cubicBezTo>
                                <a:pt x="1795764" y="415311"/>
                                <a:pt x="1742471" y="476162"/>
                                <a:pt x="1774825" y="603250"/>
                              </a:cubicBezTo>
                              <a:cubicBezTo>
                                <a:pt x="1617095" y="617763"/>
                                <a:pt x="1337805" y="602826"/>
                                <a:pt x="1218713" y="603250"/>
                              </a:cubicBezTo>
                              <a:cubicBezTo>
                                <a:pt x="1099621" y="603674"/>
                                <a:pt x="866542" y="583772"/>
                                <a:pt x="662601" y="603250"/>
                              </a:cubicBezTo>
                              <a:cubicBezTo>
                                <a:pt x="458660" y="622728"/>
                                <a:pt x="166451" y="535147"/>
                                <a:pt x="0" y="603250"/>
                              </a:cubicBezTo>
                              <a:cubicBezTo>
                                <a:pt x="-8906" y="462594"/>
                                <a:pt x="25161" y="453208"/>
                                <a:pt x="0" y="319723"/>
                              </a:cubicBezTo>
                              <a:cubicBezTo>
                                <a:pt x="-25161" y="186238"/>
                                <a:pt x="34883" y="8631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19050">
                          <a:solidFill>
                            <a:srgbClr val="BCCAE4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:rsidR="00740A33" w:rsidRPr="00357945" w:rsidRDefault="00740A33" w:rsidP="00740A33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Primero, cre</w:t>
                            </w:r>
                            <w:r w:rsidR="007E2951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é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mi cuenta en GitHub.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38DDE" id="Text Box 39" o:spid="_x0000_s1047" type="#_x0000_t202" style="position:absolute;margin-left:372.4pt;margin-top:9.95pt;width:139.75pt;height:47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" fillcolor="white [3201]" strokecolor="#bccae4" strokeweight="1.5pt">
                <v:textbox>
                  <w:txbxContent>
                    <w:p w:rsidR="00740A33" w:rsidRPr="00357945" w:rsidRDefault="00740A33" w:rsidP="00740A33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>Primero, cre</w:t>
                      </w:r>
                      <w:r w:rsidR="007E2951">
                        <w:rPr>
                          <w:rFonts w:ascii="Times New Roman" w:hAnsi="Times New Roman" w:cs="Times New Roman"/>
                          <w:lang w:val="es-ES"/>
                        </w:rPr>
                        <w:t>é</w:t>
                      </w: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mi cuenta en GitHub.</w:t>
                      </w:r>
                    </w:p>
                  </w:txbxContent>
                </v:textbox>
              </v:shape>
            </w:pict>
          </mc:Fallback>
        </mc:AlternateContent>
      </w:r>
      <w:r w:rsidR="00033C9A">
        <w:rPr>
          <w:noProof/>
          <w:lang w:val="es-ES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-51435</wp:posOffset>
            </wp:positionH>
            <wp:positionV relativeFrom="paragraph">
              <wp:posOffset>2874645</wp:posOffset>
            </wp:positionV>
            <wp:extent cx="4186555" cy="2488565"/>
            <wp:effectExtent l="139700" t="139700" r="144145" b="14033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8"/>
                    <a:stretch/>
                  </pic:blipFill>
                  <pic:spPr bwMode="auto">
                    <a:xfrm>
                      <a:off x="0" y="0"/>
                      <a:ext cx="4186555" cy="248856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E0EF96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glow rad="101600">
                        <a:srgbClr val="E0EF96">
                          <a:alpha val="60000"/>
                        </a:srgbClr>
                      </a:glow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C9A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888365</wp:posOffset>
                </wp:positionH>
                <wp:positionV relativeFrom="paragraph">
                  <wp:posOffset>4984750</wp:posOffset>
                </wp:positionV>
                <wp:extent cx="661035" cy="260350"/>
                <wp:effectExtent l="12700" t="12700" r="12065" b="1905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035" cy="2603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E0EF9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E73B86" id="Oval 35" o:spid="_x0000_s1026" style="position:absolute;margin-left:69.95pt;margin-top:392.5pt;width:52.05pt;height:20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" filled="f" strokecolor="#e0ef96" strokeweight="1.5pt">
                <v:stroke joinstyle="miter"/>
              </v:oval>
            </w:pict>
          </mc:Fallback>
        </mc:AlternateContent>
      </w:r>
      <w:r w:rsidR="00033C9A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1547495</wp:posOffset>
                </wp:positionH>
                <wp:positionV relativeFrom="paragraph">
                  <wp:posOffset>3780790</wp:posOffset>
                </wp:positionV>
                <wp:extent cx="3115945" cy="1348740"/>
                <wp:effectExtent l="0" t="12700" r="8255" b="22860"/>
                <wp:wrapNone/>
                <wp:docPr id="36" name="Curved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5945" cy="1348740"/>
                        </a:xfrm>
                        <a:prstGeom prst="curvedConnector3">
                          <a:avLst/>
                        </a:prstGeom>
                        <a:ln w="19050">
                          <a:solidFill>
                            <a:srgbClr val="E0EF9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50F16" id="Curved Connector 36" o:spid="_x0000_s1026" type="#_x0000_t38" style="position:absolute;margin-left:121.85pt;margin-top:297.7pt;width:245.35pt;height:106.2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" adj="10800" strokecolor="#e0ef96" strokeweight="1.5pt">
                <v:stroke joinstyle="miter"/>
              </v:shape>
            </w:pict>
          </mc:Fallback>
        </mc:AlternateContent>
      </w:r>
      <w:r w:rsidR="00033C9A">
        <w:rPr>
          <w:rFonts w:ascii="Times New Roman" w:hAnsi="Times New Roman" w:cs="Times New Roman"/>
          <w:noProof/>
          <w:lang w:val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03DD72A" wp14:editId="2F742FC4">
                <wp:simplePos x="0" y="0"/>
                <wp:positionH relativeFrom="column">
                  <wp:posOffset>4665345</wp:posOffset>
                </wp:positionH>
                <wp:positionV relativeFrom="paragraph">
                  <wp:posOffset>3477895</wp:posOffset>
                </wp:positionV>
                <wp:extent cx="1774825" cy="603250"/>
                <wp:effectExtent l="25400" t="25400" r="28575" b="5715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825" cy="603250"/>
                        </a:xfrm>
                        <a:custGeom>
                          <a:avLst/>
                          <a:gdLst>
                            <a:gd name="connsiteX0" fmla="*/ 0 w 1774825"/>
                            <a:gd name="connsiteY0" fmla="*/ 0 h 603250"/>
                            <a:gd name="connsiteX1" fmla="*/ 573860 w 1774825"/>
                            <a:gd name="connsiteY1" fmla="*/ 0 h 603250"/>
                            <a:gd name="connsiteX2" fmla="*/ 1165468 w 1774825"/>
                            <a:gd name="connsiteY2" fmla="*/ 0 h 603250"/>
                            <a:gd name="connsiteX3" fmla="*/ 1774825 w 1774825"/>
                            <a:gd name="connsiteY3" fmla="*/ 0 h 603250"/>
                            <a:gd name="connsiteX4" fmla="*/ 1774825 w 1774825"/>
                            <a:gd name="connsiteY4" fmla="*/ 301625 h 603250"/>
                            <a:gd name="connsiteX5" fmla="*/ 1774825 w 1774825"/>
                            <a:gd name="connsiteY5" fmla="*/ 603250 h 603250"/>
                            <a:gd name="connsiteX6" fmla="*/ 1183217 w 1774825"/>
                            <a:gd name="connsiteY6" fmla="*/ 603250 h 603250"/>
                            <a:gd name="connsiteX7" fmla="*/ 627105 w 1774825"/>
                            <a:gd name="connsiteY7" fmla="*/ 603250 h 603250"/>
                            <a:gd name="connsiteX8" fmla="*/ 0 w 1774825"/>
                            <a:gd name="connsiteY8" fmla="*/ 603250 h 603250"/>
                            <a:gd name="connsiteX9" fmla="*/ 0 w 1774825"/>
                            <a:gd name="connsiteY9" fmla="*/ 307658 h 603250"/>
                            <a:gd name="connsiteX10" fmla="*/ 0 w 1774825"/>
                            <a:gd name="connsiteY10" fmla="*/ 0 h 6032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774825" h="603250" fill="none" extrusionOk="0">
                              <a:moveTo>
                                <a:pt x="0" y="0"/>
                              </a:moveTo>
                              <a:cubicBezTo>
                                <a:pt x="135498" y="-12104"/>
                                <a:pt x="345229" y="16721"/>
                                <a:pt x="573860" y="0"/>
                              </a:cubicBezTo>
                              <a:cubicBezTo>
                                <a:pt x="802491" y="-16721"/>
                                <a:pt x="893887" y="36628"/>
                                <a:pt x="1165468" y="0"/>
                              </a:cubicBezTo>
                              <a:cubicBezTo>
                                <a:pt x="1437049" y="-36628"/>
                                <a:pt x="1569782" y="28992"/>
                                <a:pt x="1774825" y="0"/>
                              </a:cubicBezTo>
                              <a:cubicBezTo>
                                <a:pt x="1778941" y="105703"/>
                                <a:pt x="1772557" y="189829"/>
                                <a:pt x="1774825" y="301625"/>
                              </a:cubicBezTo>
                              <a:cubicBezTo>
                                <a:pt x="1777093" y="413422"/>
                                <a:pt x="1750700" y="511590"/>
                                <a:pt x="1774825" y="603250"/>
                              </a:cubicBezTo>
                              <a:cubicBezTo>
                                <a:pt x="1512060" y="617419"/>
                                <a:pt x="1367790" y="544257"/>
                                <a:pt x="1183217" y="603250"/>
                              </a:cubicBezTo>
                              <a:cubicBezTo>
                                <a:pt x="998644" y="662243"/>
                                <a:pt x="821845" y="601924"/>
                                <a:pt x="627105" y="603250"/>
                              </a:cubicBezTo>
                              <a:cubicBezTo>
                                <a:pt x="432365" y="604576"/>
                                <a:pt x="208327" y="599323"/>
                                <a:pt x="0" y="603250"/>
                              </a:cubicBezTo>
                              <a:cubicBezTo>
                                <a:pt x="-19776" y="536724"/>
                                <a:pt x="31979" y="449642"/>
                                <a:pt x="0" y="307658"/>
                              </a:cubicBezTo>
                              <a:cubicBezTo>
                                <a:pt x="-31979" y="165674"/>
                                <a:pt x="27855" y="152974"/>
                                <a:pt x="0" y="0"/>
                              </a:cubicBezTo>
                              <a:close/>
                            </a:path>
                            <a:path w="1774825" h="603250" stroke="0" extrusionOk="0">
                              <a:moveTo>
                                <a:pt x="0" y="0"/>
                              </a:moveTo>
                              <a:cubicBezTo>
                                <a:pt x="227144" y="-36896"/>
                                <a:pt x="338342" y="8361"/>
                                <a:pt x="573860" y="0"/>
                              </a:cubicBezTo>
                              <a:cubicBezTo>
                                <a:pt x="809378" y="-8361"/>
                                <a:pt x="897441" y="62315"/>
                                <a:pt x="1112224" y="0"/>
                              </a:cubicBezTo>
                              <a:cubicBezTo>
                                <a:pt x="1327007" y="-62315"/>
                                <a:pt x="1542915" y="31433"/>
                                <a:pt x="1774825" y="0"/>
                              </a:cubicBezTo>
                              <a:cubicBezTo>
                                <a:pt x="1797302" y="119408"/>
                                <a:pt x="1753886" y="175875"/>
                                <a:pt x="1774825" y="295593"/>
                              </a:cubicBezTo>
                              <a:cubicBezTo>
                                <a:pt x="1795764" y="415311"/>
                                <a:pt x="1742471" y="476162"/>
                                <a:pt x="1774825" y="603250"/>
                              </a:cubicBezTo>
                              <a:cubicBezTo>
                                <a:pt x="1617095" y="617763"/>
                                <a:pt x="1337805" y="602826"/>
                                <a:pt x="1218713" y="603250"/>
                              </a:cubicBezTo>
                              <a:cubicBezTo>
                                <a:pt x="1099621" y="603674"/>
                                <a:pt x="866542" y="583772"/>
                                <a:pt x="662601" y="603250"/>
                              </a:cubicBezTo>
                              <a:cubicBezTo>
                                <a:pt x="458660" y="622728"/>
                                <a:pt x="166451" y="535147"/>
                                <a:pt x="0" y="603250"/>
                              </a:cubicBezTo>
                              <a:cubicBezTo>
                                <a:pt x="-8906" y="462594"/>
                                <a:pt x="25161" y="453208"/>
                                <a:pt x="0" y="319723"/>
                              </a:cubicBezTo>
                              <a:cubicBezTo>
                                <a:pt x="-25161" y="186238"/>
                                <a:pt x="34883" y="8631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19050">
                          <a:solidFill>
                            <a:srgbClr val="E0EF96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:rsidR="00BA3D44" w:rsidRPr="00357945" w:rsidRDefault="00740A33" w:rsidP="00BA3D44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Cre</w:t>
                            </w:r>
                            <w:r w:rsidR="007E2951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é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</w:t>
                            </w:r>
                            <w:r w:rsidR="00BA3D44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un nuevo proyecto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y repositorio.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DD72A" id="Text Box 37" o:spid="_x0000_s1048" type="#_x0000_t202" style="position:absolute;margin-left:367.35pt;margin-top:273.85pt;width:139.75pt;height:47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" fillcolor="white [3201]" strokecolor="#e0ef96" strokeweight="1.5pt">
                <v:textbox>
                  <w:txbxContent>
                    <w:p w:rsidR="00BA3D44" w:rsidRPr="00357945" w:rsidRDefault="00740A33" w:rsidP="00BA3D44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>Cre</w:t>
                      </w:r>
                      <w:r w:rsidR="007E2951">
                        <w:rPr>
                          <w:rFonts w:ascii="Times New Roman" w:hAnsi="Times New Roman" w:cs="Times New Roman"/>
                          <w:lang w:val="es-ES"/>
                        </w:rPr>
                        <w:t>é</w:t>
                      </w: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</w:t>
                      </w:r>
                      <w:r w:rsidR="00BA3D44">
                        <w:rPr>
                          <w:rFonts w:ascii="Times New Roman" w:hAnsi="Times New Roman" w:cs="Times New Roman"/>
                          <w:lang w:val="es-ES"/>
                        </w:rPr>
                        <w:t>un nuevo proyecto</w:t>
                      </w: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y repositorio.</w:t>
                      </w:r>
                    </w:p>
                  </w:txbxContent>
                </v:textbox>
              </v:shape>
            </w:pict>
          </mc:Fallback>
        </mc:AlternateContent>
      </w:r>
      <w:r w:rsidR="00033C9A">
        <w:rPr>
          <w:lang w:val="es-ES"/>
        </w:rPr>
        <w:br w:type="page"/>
      </w:r>
    </w:p>
    <w:p w:rsidR="00033C9A" w:rsidRDefault="00033C9A">
      <w:pPr>
        <w:pStyle w:val="Standard"/>
        <w:rPr>
          <w:lang w:val="es-ES"/>
        </w:rPr>
      </w:pPr>
    </w:p>
    <w:p w:rsidR="001D5FBA" w:rsidRPr="00AC5F61" w:rsidRDefault="006B0921" w:rsidP="00C87DF2">
      <w:pPr>
        <w:suppressAutoHyphens w:val="0"/>
        <w:rPr>
          <w:lang w:val="es-ES"/>
        </w:rPr>
      </w:pPr>
      <w:r w:rsidRPr="0095652B">
        <w:rPr>
          <w:lang w:val="es-E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B8055F1" wp14:editId="756DDB62">
                <wp:simplePos x="0" y="0"/>
                <wp:positionH relativeFrom="column">
                  <wp:posOffset>4887001</wp:posOffset>
                </wp:positionH>
                <wp:positionV relativeFrom="paragraph">
                  <wp:posOffset>6374007</wp:posOffset>
                </wp:positionV>
                <wp:extent cx="1774825" cy="1962683"/>
                <wp:effectExtent l="38100" t="38100" r="41275" b="5715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825" cy="1962683"/>
                        </a:xfrm>
                        <a:custGeom>
                          <a:avLst/>
                          <a:gdLst>
                            <a:gd name="connsiteX0" fmla="*/ 0 w 1774825"/>
                            <a:gd name="connsiteY0" fmla="*/ 0 h 1962683"/>
                            <a:gd name="connsiteX1" fmla="*/ 627105 w 1774825"/>
                            <a:gd name="connsiteY1" fmla="*/ 0 h 1962683"/>
                            <a:gd name="connsiteX2" fmla="*/ 1236461 w 1774825"/>
                            <a:gd name="connsiteY2" fmla="*/ 0 h 1962683"/>
                            <a:gd name="connsiteX3" fmla="*/ 1774825 w 1774825"/>
                            <a:gd name="connsiteY3" fmla="*/ 0 h 1962683"/>
                            <a:gd name="connsiteX4" fmla="*/ 1774825 w 1774825"/>
                            <a:gd name="connsiteY4" fmla="*/ 431790 h 1962683"/>
                            <a:gd name="connsiteX5" fmla="*/ 1774825 w 1774825"/>
                            <a:gd name="connsiteY5" fmla="*/ 961715 h 1962683"/>
                            <a:gd name="connsiteX6" fmla="*/ 1774825 w 1774825"/>
                            <a:gd name="connsiteY6" fmla="*/ 1452385 h 1962683"/>
                            <a:gd name="connsiteX7" fmla="*/ 1774825 w 1774825"/>
                            <a:gd name="connsiteY7" fmla="*/ 1962683 h 1962683"/>
                            <a:gd name="connsiteX8" fmla="*/ 1183217 w 1774825"/>
                            <a:gd name="connsiteY8" fmla="*/ 1962683 h 1962683"/>
                            <a:gd name="connsiteX9" fmla="*/ 644853 w 1774825"/>
                            <a:gd name="connsiteY9" fmla="*/ 1962683 h 1962683"/>
                            <a:gd name="connsiteX10" fmla="*/ 0 w 1774825"/>
                            <a:gd name="connsiteY10" fmla="*/ 1962683 h 1962683"/>
                            <a:gd name="connsiteX11" fmla="*/ 0 w 1774825"/>
                            <a:gd name="connsiteY11" fmla="*/ 1452385 h 1962683"/>
                            <a:gd name="connsiteX12" fmla="*/ 0 w 1774825"/>
                            <a:gd name="connsiteY12" fmla="*/ 1020595 h 1962683"/>
                            <a:gd name="connsiteX13" fmla="*/ 0 w 1774825"/>
                            <a:gd name="connsiteY13" fmla="*/ 549551 h 1962683"/>
                            <a:gd name="connsiteX14" fmla="*/ 0 w 1774825"/>
                            <a:gd name="connsiteY14" fmla="*/ 0 h 19626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1774825" h="1962683" fill="none" extrusionOk="0">
                              <a:moveTo>
                                <a:pt x="0" y="0"/>
                              </a:moveTo>
                              <a:cubicBezTo>
                                <a:pt x="154773" y="-61601"/>
                                <a:pt x="461208" y="33961"/>
                                <a:pt x="627105" y="0"/>
                              </a:cubicBezTo>
                              <a:cubicBezTo>
                                <a:pt x="793002" y="-33961"/>
                                <a:pt x="1073515" y="1777"/>
                                <a:pt x="1236461" y="0"/>
                              </a:cubicBezTo>
                              <a:cubicBezTo>
                                <a:pt x="1399407" y="-1777"/>
                                <a:pt x="1573771" y="55238"/>
                                <a:pt x="1774825" y="0"/>
                              </a:cubicBezTo>
                              <a:cubicBezTo>
                                <a:pt x="1806487" y="195067"/>
                                <a:pt x="1724869" y="321930"/>
                                <a:pt x="1774825" y="431790"/>
                              </a:cubicBezTo>
                              <a:cubicBezTo>
                                <a:pt x="1824781" y="541650"/>
                                <a:pt x="1742471" y="843696"/>
                                <a:pt x="1774825" y="961715"/>
                              </a:cubicBezTo>
                              <a:cubicBezTo>
                                <a:pt x="1807179" y="1079735"/>
                                <a:pt x="1773454" y="1262722"/>
                                <a:pt x="1774825" y="1452385"/>
                              </a:cubicBezTo>
                              <a:cubicBezTo>
                                <a:pt x="1776196" y="1642048"/>
                                <a:pt x="1745373" y="1773957"/>
                                <a:pt x="1774825" y="1962683"/>
                              </a:cubicBezTo>
                              <a:cubicBezTo>
                                <a:pt x="1530963" y="1975442"/>
                                <a:pt x="1411762" y="1912404"/>
                                <a:pt x="1183217" y="1962683"/>
                              </a:cubicBezTo>
                              <a:cubicBezTo>
                                <a:pt x="954672" y="2012962"/>
                                <a:pt x="883134" y="1901318"/>
                                <a:pt x="644853" y="1962683"/>
                              </a:cubicBezTo>
                              <a:cubicBezTo>
                                <a:pt x="406572" y="2024048"/>
                                <a:pt x="177483" y="1958627"/>
                                <a:pt x="0" y="1962683"/>
                              </a:cubicBezTo>
                              <a:cubicBezTo>
                                <a:pt x="-34236" y="1736796"/>
                                <a:pt x="35993" y="1620905"/>
                                <a:pt x="0" y="1452385"/>
                              </a:cubicBezTo>
                              <a:cubicBezTo>
                                <a:pt x="-35993" y="1283865"/>
                                <a:pt x="16991" y="1124163"/>
                                <a:pt x="0" y="1020595"/>
                              </a:cubicBezTo>
                              <a:cubicBezTo>
                                <a:pt x="-16991" y="917027"/>
                                <a:pt x="25267" y="757217"/>
                                <a:pt x="0" y="549551"/>
                              </a:cubicBezTo>
                              <a:cubicBezTo>
                                <a:pt x="-25267" y="341885"/>
                                <a:pt x="16428" y="216973"/>
                                <a:pt x="0" y="0"/>
                              </a:cubicBezTo>
                              <a:close/>
                            </a:path>
                            <a:path w="1774825" h="1962683" stroke="0" extrusionOk="0">
                              <a:moveTo>
                                <a:pt x="0" y="0"/>
                              </a:moveTo>
                              <a:cubicBezTo>
                                <a:pt x="227144" y="-36896"/>
                                <a:pt x="338342" y="8361"/>
                                <a:pt x="573860" y="0"/>
                              </a:cubicBezTo>
                              <a:cubicBezTo>
                                <a:pt x="809378" y="-8361"/>
                                <a:pt x="897441" y="62315"/>
                                <a:pt x="1112224" y="0"/>
                              </a:cubicBezTo>
                              <a:cubicBezTo>
                                <a:pt x="1327007" y="-62315"/>
                                <a:pt x="1542915" y="31433"/>
                                <a:pt x="1774825" y="0"/>
                              </a:cubicBezTo>
                              <a:cubicBezTo>
                                <a:pt x="1824815" y="166252"/>
                                <a:pt x="1752589" y="246929"/>
                                <a:pt x="1774825" y="471044"/>
                              </a:cubicBezTo>
                              <a:cubicBezTo>
                                <a:pt x="1797061" y="695159"/>
                                <a:pt x="1753412" y="772088"/>
                                <a:pt x="1774825" y="922461"/>
                              </a:cubicBezTo>
                              <a:cubicBezTo>
                                <a:pt x="1796238" y="1072834"/>
                                <a:pt x="1773098" y="1218927"/>
                                <a:pt x="1774825" y="1373878"/>
                              </a:cubicBezTo>
                              <a:cubicBezTo>
                                <a:pt x="1776552" y="1528829"/>
                                <a:pt x="1718108" y="1675075"/>
                                <a:pt x="1774825" y="1962683"/>
                              </a:cubicBezTo>
                              <a:cubicBezTo>
                                <a:pt x="1525422" y="1987680"/>
                                <a:pt x="1328817" y="1894511"/>
                                <a:pt x="1183217" y="1962683"/>
                              </a:cubicBezTo>
                              <a:cubicBezTo>
                                <a:pt x="1037617" y="2030855"/>
                                <a:pt x="852649" y="1914497"/>
                                <a:pt x="644853" y="1962683"/>
                              </a:cubicBezTo>
                              <a:cubicBezTo>
                                <a:pt x="437057" y="2010869"/>
                                <a:pt x="322405" y="1946291"/>
                                <a:pt x="0" y="1962683"/>
                              </a:cubicBezTo>
                              <a:cubicBezTo>
                                <a:pt x="-7131" y="1821201"/>
                                <a:pt x="21066" y="1600399"/>
                                <a:pt x="0" y="1472012"/>
                              </a:cubicBezTo>
                              <a:cubicBezTo>
                                <a:pt x="-21066" y="1343625"/>
                                <a:pt x="50130" y="1171072"/>
                                <a:pt x="0" y="961715"/>
                              </a:cubicBezTo>
                              <a:cubicBezTo>
                                <a:pt x="-50130" y="752358"/>
                                <a:pt x="22763" y="673620"/>
                                <a:pt x="0" y="490671"/>
                              </a:cubicBezTo>
                              <a:cubicBezTo>
                                <a:pt x="-22763" y="307722"/>
                                <a:pt x="33796" y="126543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19050">
                          <a:solidFill>
                            <a:srgbClr val="F18273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:rsidR="0095652B" w:rsidRPr="00357945" w:rsidRDefault="0095652B" w:rsidP="0095652B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A</w:t>
                            </w:r>
                            <w:r w:rsidR="0006473B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prendí a revisar los cambios y versiones anteriores del repositorio.</w:t>
                            </w:r>
                            <w:r w:rsidR="006B0921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Y al final agregué esta práctica al </w:t>
                            </w:r>
                            <w:r w:rsidR="006B0921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repositorio.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055F1" id="Text Box 59" o:spid="_x0000_s1049" type="#_x0000_t202" style="position:absolute;margin-left:384.8pt;margin-top:501.9pt;width:139.75pt;height:154.5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" fillcolor="white [3201]" strokecolor="#f18273" strokeweight="1.5pt">
                <v:textbox>
                  <w:txbxContent>
                    <w:p w:rsidR="0095652B" w:rsidRPr="00357945" w:rsidRDefault="0095652B" w:rsidP="0095652B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>A</w:t>
                      </w:r>
                      <w:r w:rsidR="0006473B">
                        <w:rPr>
                          <w:rFonts w:ascii="Times New Roman" w:hAnsi="Times New Roman" w:cs="Times New Roman"/>
                          <w:lang w:val="es-ES"/>
                        </w:rPr>
                        <w:t>prendí a revisar los cambios y versiones anteriores del repositorio.</w:t>
                      </w:r>
                      <w:r w:rsidR="006B0921"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Y al final agregué esta práctica al </w:t>
                      </w:r>
                      <w:r w:rsidR="006B0921">
                        <w:rPr>
                          <w:rFonts w:ascii="Times New Roman" w:hAnsi="Times New Roman" w:cs="Times New Roman"/>
                          <w:lang w:val="es-ES"/>
                        </w:rPr>
                        <w:t>repositorio.</w:t>
                      </w:r>
                    </w:p>
                  </w:txbxContent>
                </v:textbox>
              </v:shape>
            </w:pict>
          </mc:Fallback>
        </mc:AlternateContent>
      </w:r>
      <w:r w:rsidR="0084356A" w:rsidRPr="0095652B">
        <w:rPr>
          <w:lang w:val="es-ES"/>
        </w:rPr>
        <w:drawing>
          <wp:anchor distT="0" distB="0" distL="114300" distR="114300" simplePos="0" relativeHeight="251739136" behindDoc="0" locked="0" layoutInCell="1" allowOverlap="1" wp14:anchorId="406D0D84" wp14:editId="32AC4B48">
            <wp:simplePos x="0" y="0"/>
            <wp:positionH relativeFrom="column">
              <wp:posOffset>35072</wp:posOffset>
            </wp:positionH>
            <wp:positionV relativeFrom="paragraph">
              <wp:posOffset>6110068</wp:posOffset>
            </wp:positionV>
            <wp:extent cx="4091744" cy="2438736"/>
            <wp:effectExtent l="139700" t="139700" r="137795" b="13970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1"/>
                    <a:stretch/>
                  </pic:blipFill>
                  <pic:spPr bwMode="auto">
                    <a:xfrm>
                      <a:off x="0" y="0"/>
                      <a:ext cx="4093353" cy="243969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18273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glow rad="101600">
                        <a:srgbClr val="F18273">
                          <a:alpha val="60000"/>
                        </a:srgbClr>
                      </a:glow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473B" w:rsidRPr="0095652B">
        <w:rPr>
          <w:lang w:val="es-E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FE2FD4F" wp14:editId="121C761A">
                <wp:simplePos x="0" y="0"/>
                <wp:positionH relativeFrom="column">
                  <wp:posOffset>1533877</wp:posOffset>
                </wp:positionH>
                <wp:positionV relativeFrom="paragraph">
                  <wp:posOffset>7007455</wp:posOffset>
                </wp:positionV>
                <wp:extent cx="3383862" cy="588645"/>
                <wp:effectExtent l="0" t="12700" r="7620" b="20955"/>
                <wp:wrapNone/>
                <wp:docPr id="58" name="Curved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83862" cy="588645"/>
                        </a:xfrm>
                        <a:prstGeom prst="curvedConnector3">
                          <a:avLst>
                            <a:gd name="adj1" fmla="val 50702"/>
                          </a:avLst>
                        </a:prstGeom>
                        <a:ln w="19050">
                          <a:solidFill>
                            <a:srgbClr val="F1827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47F49" id="Curved Connector 58" o:spid="_x0000_s1026" type="#_x0000_t38" style="position:absolute;margin-left:120.8pt;margin-top:551.75pt;width:266.45pt;height:46.35pt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" adj="10952" strokecolor="#f18273" strokeweight="1.5pt">
                <v:stroke joinstyle="miter"/>
              </v:shape>
            </w:pict>
          </mc:Fallback>
        </mc:AlternateContent>
      </w:r>
      <w:r w:rsidR="0006473B" w:rsidRPr="0095652B">
        <w:rPr>
          <w:lang w:val="es-E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7B515E4" wp14:editId="2915BF98">
                <wp:simplePos x="0" y="0"/>
                <wp:positionH relativeFrom="column">
                  <wp:posOffset>230226</wp:posOffset>
                </wp:positionH>
                <wp:positionV relativeFrom="paragraph">
                  <wp:posOffset>7172960</wp:posOffset>
                </wp:positionV>
                <wp:extent cx="1305606" cy="795114"/>
                <wp:effectExtent l="12700" t="12700" r="15240" b="1778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5606" cy="795114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1827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F5672A" id="Oval 57" o:spid="_x0000_s1026" style="position:absolute;margin-left:18.15pt;margin-top:564.8pt;width:102.8pt;height:62.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" filled="f" strokecolor="#f18273" strokeweight="1.5pt">
                <v:stroke joinstyle="miter"/>
              </v:oval>
            </w:pict>
          </mc:Fallback>
        </mc:AlternateContent>
      </w:r>
      <w:r w:rsidR="0095652B" w:rsidRPr="0095652B">
        <w:rPr>
          <w:lang w:val="es-E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B8055F1" wp14:editId="756DDB62">
                <wp:simplePos x="0" y="0"/>
                <wp:positionH relativeFrom="column">
                  <wp:posOffset>4619139</wp:posOffset>
                </wp:positionH>
                <wp:positionV relativeFrom="paragraph">
                  <wp:posOffset>3947907</wp:posOffset>
                </wp:positionV>
                <wp:extent cx="1774825" cy="1289424"/>
                <wp:effectExtent l="25400" t="38100" r="41275" b="4445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825" cy="1289424"/>
                        </a:xfrm>
                        <a:custGeom>
                          <a:avLst/>
                          <a:gdLst>
                            <a:gd name="connsiteX0" fmla="*/ 0 w 1774825"/>
                            <a:gd name="connsiteY0" fmla="*/ 0 h 1289424"/>
                            <a:gd name="connsiteX1" fmla="*/ 573860 w 1774825"/>
                            <a:gd name="connsiteY1" fmla="*/ 0 h 1289424"/>
                            <a:gd name="connsiteX2" fmla="*/ 1165468 w 1774825"/>
                            <a:gd name="connsiteY2" fmla="*/ 0 h 1289424"/>
                            <a:gd name="connsiteX3" fmla="*/ 1774825 w 1774825"/>
                            <a:gd name="connsiteY3" fmla="*/ 0 h 1289424"/>
                            <a:gd name="connsiteX4" fmla="*/ 1774825 w 1774825"/>
                            <a:gd name="connsiteY4" fmla="*/ 442702 h 1289424"/>
                            <a:gd name="connsiteX5" fmla="*/ 1774825 w 1774825"/>
                            <a:gd name="connsiteY5" fmla="*/ 833828 h 1289424"/>
                            <a:gd name="connsiteX6" fmla="*/ 1774825 w 1774825"/>
                            <a:gd name="connsiteY6" fmla="*/ 1289424 h 1289424"/>
                            <a:gd name="connsiteX7" fmla="*/ 1147720 w 1774825"/>
                            <a:gd name="connsiteY7" fmla="*/ 1289424 h 1289424"/>
                            <a:gd name="connsiteX8" fmla="*/ 520615 w 1774825"/>
                            <a:gd name="connsiteY8" fmla="*/ 1289424 h 1289424"/>
                            <a:gd name="connsiteX9" fmla="*/ 0 w 1774825"/>
                            <a:gd name="connsiteY9" fmla="*/ 1289424 h 1289424"/>
                            <a:gd name="connsiteX10" fmla="*/ 0 w 1774825"/>
                            <a:gd name="connsiteY10" fmla="*/ 872510 h 1289424"/>
                            <a:gd name="connsiteX11" fmla="*/ 0 w 1774825"/>
                            <a:gd name="connsiteY11" fmla="*/ 442702 h 1289424"/>
                            <a:gd name="connsiteX12" fmla="*/ 0 w 1774825"/>
                            <a:gd name="connsiteY12" fmla="*/ 0 h 128942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774825" h="1289424" fill="none" extrusionOk="0">
                              <a:moveTo>
                                <a:pt x="0" y="0"/>
                              </a:moveTo>
                              <a:cubicBezTo>
                                <a:pt x="242431" y="-30151"/>
                                <a:pt x="411698" y="30117"/>
                                <a:pt x="573860" y="0"/>
                              </a:cubicBezTo>
                              <a:cubicBezTo>
                                <a:pt x="736022" y="-30117"/>
                                <a:pt x="1000618" y="57006"/>
                                <a:pt x="1165468" y="0"/>
                              </a:cubicBezTo>
                              <a:cubicBezTo>
                                <a:pt x="1330318" y="-57006"/>
                                <a:pt x="1615571" y="51438"/>
                                <a:pt x="1774825" y="0"/>
                              </a:cubicBezTo>
                              <a:cubicBezTo>
                                <a:pt x="1827177" y="134140"/>
                                <a:pt x="1762387" y="340859"/>
                                <a:pt x="1774825" y="442702"/>
                              </a:cubicBezTo>
                              <a:cubicBezTo>
                                <a:pt x="1787263" y="544545"/>
                                <a:pt x="1750042" y="733009"/>
                                <a:pt x="1774825" y="833828"/>
                              </a:cubicBezTo>
                              <a:cubicBezTo>
                                <a:pt x="1799608" y="934647"/>
                                <a:pt x="1725775" y="1171043"/>
                                <a:pt x="1774825" y="1289424"/>
                              </a:cubicBezTo>
                              <a:cubicBezTo>
                                <a:pt x="1510688" y="1348469"/>
                                <a:pt x="1431866" y="1251190"/>
                                <a:pt x="1147720" y="1289424"/>
                              </a:cubicBezTo>
                              <a:cubicBezTo>
                                <a:pt x="863575" y="1327658"/>
                                <a:pt x="803918" y="1247873"/>
                                <a:pt x="520615" y="1289424"/>
                              </a:cubicBezTo>
                              <a:cubicBezTo>
                                <a:pt x="237312" y="1330975"/>
                                <a:pt x="168420" y="1228990"/>
                                <a:pt x="0" y="1289424"/>
                              </a:cubicBezTo>
                              <a:cubicBezTo>
                                <a:pt x="-8511" y="1199316"/>
                                <a:pt x="26328" y="1045791"/>
                                <a:pt x="0" y="872510"/>
                              </a:cubicBezTo>
                              <a:cubicBezTo>
                                <a:pt x="-26328" y="699229"/>
                                <a:pt x="17296" y="573254"/>
                                <a:pt x="0" y="442702"/>
                              </a:cubicBezTo>
                              <a:cubicBezTo>
                                <a:pt x="-17296" y="312150"/>
                                <a:pt x="16289" y="150691"/>
                                <a:pt x="0" y="0"/>
                              </a:cubicBezTo>
                              <a:close/>
                            </a:path>
                            <a:path w="1774825" h="1289424" stroke="0" extrusionOk="0">
                              <a:moveTo>
                                <a:pt x="0" y="0"/>
                              </a:moveTo>
                              <a:cubicBezTo>
                                <a:pt x="227144" y="-36896"/>
                                <a:pt x="338342" y="8361"/>
                                <a:pt x="573860" y="0"/>
                              </a:cubicBezTo>
                              <a:cubicBezTo>
                                <a:pt x="809378" y="-8361"/>
                                <a:pt x="897441" y="62315"/>
                                <a:pt x="1112224" y="0"/>
                              </a:cubicBezTo>
                              <a:cubicBezTo>
                                <a:pt x="1327007" y="-62315"/>
                                <a:pt x="1542915" y="31433"/>
                                <a:pt x="1774825" y="0"/>
                              </a:cubicBezTo>
                              <a:cubicBezTo>
                                <a:pt x="1791364" y="153238"/>
                                <a:pt x="1753222" y="282070"/>
                                <a:pt x="1774825" y="416914"/>
                              </a:cubicBezTo>
                              <a:cubicBezTo>
                                <a:pt x="1796428" y="551758"/>
                                <a:pt x="1741156" y="682376"/>
                                <a:pt x="1774825" y="820933"/>
                              </a:cubicBezTo>
                              <a:cubicBezTo>
                                <a:pt x="1808494" y="959490"/>
                                <a:pt x="1728895" y="1112908"/>
                                <a:pt x="1774825" y="1289424"/>
                              </a:cubicBezTo>
                              <a:cubicBezTo>
                                <a:pt x="1512567" y="1307783"/>
                                <a:pt x="1472304" y="1223637"/>
                                <a:pt x="1183217" y="1289424"/>
                              </a:cubicBezTo>
                              <a:cubicBezTo>
                                <a:pt x="894130" y="1355211"/>
                                <a:pt x="819272" y="1264791"/>
                                <a:pt x="556112" y="1289424"/>
                              </a:cubicBezTo>
                              <a:cubicBezTo>
                                <a:pt x="292953" y="1314057"/>
                                <a:pt x="216163" y="1239353"/>
                                <a:pt x="0" y="1289424"/>
                              </a:cubicBezTo>
                              <a:cubicBezTo>
                                <a:pt x="-7088" y="1078433"/>
                                <a:pt x="47935" y="1045669"/>
                                <a:pt x="0" y="859616"/>
                              </a:cubicBezTo>
                              <a:cubicBezTo>
                                <a:pt x="-47935" y="673563"/>
                                <a:pt x="11582" y="635300"/>
                                <a:pt x="0" y="442702"/>
                              </a:cubicBezTo>
                              <a:cubicBezTo>
                                <a:pt x="-11582" y="250104"/>
                                <a:pt x="45935" y="14154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19050">
                          <a:solidFill>
                            <a:srgbClr val="BCCAE4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  <a:effectLst/>
                      </wps:spPr>
                      <wps:txbx>
                        <w:txbxContent>
                          <w:p w:rsidR="0095652B" w:rsidRPr="00357945" w:rsidRDefault="0095652B" w:rsidP="0095652B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Modifiqué el archivo de datos y añadí mi número de cuenta y correo electrónico.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055F1" id="Text Box 55" o:spid="_x0000_s1050" type="#_x0000_t202" style="position:absolute;margin-left:363.7pt;margin-top:310.85pt;width:139.75pt;height:101.5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" fillcolor="white [3201]" strokecolor="#bccae4" strokeweight="1.5pt">
                <v:textbox>
                  <w:txbxContent>
                    <w:p w:rsidR="0095652B" w:rsidRPr="00357945" w:rsidRDefault="0095652B" w:rsidP="0095652B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>Modifiqué el archivo de datos y añadí mi número de cuenta y correo electrónico.</w:t>
                      </w:r>
                    </w:p>
                  </w:txbxContent>
                </v:textbox>
              </v:shape>
            </w:pict>
          </mc:Fallback>
        </mc:AlternateContent>
      </w:r>
      <w:r w:rsidR="0095652B" w:rsidRPr="0095652B">
        <w:rPr>
          <w:lang w:val="es-E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FE2FD4F" wp14:editId="121C761A">
                <wp:simplePos x="0" y="0"/>
                <wp:positionH relativeFrom="column">
                  <wp:posOffset>1583789</wp:posOffset>
                </wp:positionH>
                <wp:positionV relativeFrom="paragraph">
                  <wp:posOffset>4292532</wp:posOffset>
                </wp:positionV>
                <wp:extent cx="3039486" cy="249544"/>
                <wp:effectExtent l="0" t="12700" r="8890" b="17780"/>
                <wp:wrapNone/>
                <wp:docPr id="54" name="Curved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39486" cy="249544"/>
                        </a:xfrm>
                        <a:prstGeom prst="curvedConnector3">
                          <a:avLst>
                            <a:gd name="adj1" fmla="val 38090"/>
                          </a:avLst>
                        </a:prstGeom>
                        <a:ln w="19050">
                          <a:solidFill>
                            <a:srgbClr val="BCCAE4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9E34F" id="Curved Connector 54" o:spid="_x0000_s1026" type="#_x0000_t38" style="position:absolute;margin-left:124.7pt;margin-top:338pt;width:239.35pt;height:19.6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" adj="8227" strokecolor="#bccae4" strokeweight="1.5pt">
                <v:stroke joinstyle="miter"/>
              </v:shape>
            </w:pict>
          </mc:Fallback>
        </mc:AlternateContent>
      </w:r>
      <w:r w:rsidR="0095652B" w:rsidRPr="0095652B">
        <w:rPr>
          <w:lang w:val="es-E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7B515E4" wp14:editId="2915BF98">
                <wp:simplePos x="0" y="0"/>
                <wp:positionH relativeFrom="column">
                  <wp:posOffset>345136</wp:posOffset>
                </wp:positionH>
                <wp:positionV relativeFrom="paragraph">
                  <wp:posOffset>4090500</wp:posOffset>
                </wp:positionV>
                <wp:extent cx="1236980" cy="398780"/>
                <wp:effectExtent l="12700" t="12700" r="7620" b="762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6980" cy="39878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BCCAE4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5846AD" id="Oval 53" o:spid="_x0000_s1026" style="position:absolute;margin-left:27.2pt;margin-top:322.1pt;width:97.4pt;height:31.4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" filled="f" strokecolor="#bccae4" strokeweight="1.5pt">
                <v:stroke joinstyle="miter"/>
              </v:oval>
            </w:pict>
          </mc:Fallback>
        </mc:AlternateContent>
      </w:r>
      <w:r w:rsidR="0095652B" w:rsidRPr="0095652B">
        <w:rPr>
          <w:lang w:val="es-ES"/>
        </w:rPr>
        <w:drawing>
          <wp:anchor distT="0" distB="0" distL="114300" distR="114300" simplePos="0" relativeHeight="251734016" behindDoc="0" locked="0" layoutInCell="1" allowOverlap="1" wp14:anchorId="406D0D84" wp14:editId="32AC4B48">
            <wp:simplePos x="0" y="0"/>
            <wp:positionH relativeFrom="column">
              <wp:posOffset>44450</wp:posOffset>
            </wp:positionH>
            <wp:positionV relativeFrom="paragraph">
              <wp:posOffset>3238500</wp:posOffset>
            </wp:positionV>
            <wp:extent cx="4074160" cy="2429288"/>
            <wp:effectExtent l="139700" t="139700" r="142240" b="13652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0"/>
                    <a:stretch/>
                  </pic:blipFill>
                  <pic:spPr bwMode="auto">
                    <a:xfrm>
                      <a:off x="0" y="0"/>
                      <a:ext cx="4082119" cy="2434034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BCCAE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glow rad="101600">
                        <a:srgbClr val="BCCAE4">
                          <a:alpha val="60000"/>
                        </a:srgbClr>
                      </a:glow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C9A" w:rsidRPr="00033C9A">
        <w:rPr>
          <w:lang w:val="es-E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E979446" wp14:editId="58201E7E">
                <wp:simplePos x="0" y="0"/>
                <wp:positionH relativeFrom="column">
                  <wp:posOffset>1439689</wp:posOffset>
                </wp:positionH>
                <wp:positionV relativeFrom="paragraph">
                  <wp:posOffset>1259200</wp:posOffset>
                </wp:positionV>
                <wp:extent cx="3443258" cy="141792"/>
                <wp:effectExtent l="0" t="12700" r="11430" b="23495"/>
                <wp:wrapNone/>
                <wp:docPr id="50" name="Curved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43258" cy="141792"/>
                        </a:xfrm>
                        <a:prstGeom prst="curvedConnector3">
                          <a:avLst>
                            <a:gd name="adj1" fmla="val 50702"/>
                          </a:avLst>
                        </a:prstGeom>
                        <a:ln w="19050">
                          <a:solidFill>
                            <a:srgbClr val="C3BBEC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09269" id="Curved Connector 50" o:spid="_x0000_s1026" type="#_x0000_t38" style="position:absolute;margin-left:113.35pt;margin-top:99.15pt;width:271.1pt;height:11.15pt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" adj="10952" strokecolor="#c3bbec" strokeweight="1.5pt">
                <v:stroke joinstyle="miter"/>
              </v:shape>
            </w:pict>
          </mc:Fallback>
        </mc:AlternateContent>
      </w:r>
      <w:r w:rsidR="00033C9A" w:rsidRPr="00033C9A">
        <w:rPr>
          <w:lang w:val="es-E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4A29784" wp14:editId="1C9B8FAD">
                <wp:simplePos x="0" y="0"/>
                <wp:positionH relativeFrom="column">
                  <wp:posOffset>4881043</wp:posOffset>
                </wp:positionH>
                <wp:positionV relativeFrom="paragraph">
                  <wp:posOffset>633500</wp:posOffset>
                </wp:positionV>
                <wp:extent cx="1774825" cy="1180711"/>
                <wp:effectExtent l="38100" t="25400" r="41275" b="5143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825" cy="1180711"/>
                        </a:xfrm>
                        <a:custGeom>
                          <a:avLst/>
                          <a:gdLst>
                            <a:gd name="connsiteX0" fmla="*/ 0 w 1774825"/>
                            <a:gd name="connsiteY0" fmla="*/ 0 h 1180711"/>
                            <a:gd name="connsiteX1" fmla="*/ 573860 w 1774825"/>
                            <a:gd name="connsiteY1" fmla="*/ 0 h 1180711"/>
                            <a:gd name="connsiteX2" fmla="*/ 1165468 w 1774825"/>
                            <a:gd name="connsiteY2" fmla="*/ 0 h 1180711"/>
                            <a:gd name="connsiteX3" fmla="*/ 1774825 w 1774825"/>
                            <a:gd name="connsiteY3" fmla="*/ 0 h 1180711"/>
                            <a:gd name="connsiteX4" fmla="*/ 1774825 w 1774825"/>
                            <a:gd name="connsiteY4" fmla="*/ 590356 h 1180711"/>
                            <a:gd name="connsiteX5" fmla="*/ 1774825 w 1774825"/>
                            <a:gd name="connsiteY5" fmla="*/ 1180711 h 1180711"/>
                            <a:gd name="connsiteX6" fmla="*/ 1183217 w 1774825"/>
                            <a:gd name="connsiteY6" fmla="*/ 1180711 h 1180711"/>
                            <a:gd name="connsiteX7" fmla="*/ 627105 w 1774825"/>
                            <a:gd name="connsiteY7" fmla="*/ 1180711 h 1180711"/>
                            <a:gd name="connsiteX8" fmla="*/ 0 w 1774825"/>
                            <a:gd name="connsiteY8" fmla="*/ 1180711 h 1180711"/>
                            <a:gd name="connsiteX9" fmla="*/ 0 w 1774825"/>
                            <a:gd name="connsiteY9" fmla="*/ 602163 h 1180711"/>
                            <a:gd name="connsiteX10" fmla="*/ 0 w 1774825"/>
                            <a:gd name="connsiteY10" fmla="*/ 0 h 11807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774825" h="1180711" fill="none" extrusionOk="0">
                              <a:moveTo>
                                <a:pt x="0" y="0"/>
                              </a:moveTo>
                              <a:cubicBezTo>
                                <a:pt x="135498" y="-12104"/>
                                <a:pt x="345229" y="16721"/>
                                <a:pt x="573860" y="0"/>
                              </a:cubicBezTo>
                              <a:cubicBezTo>
                                <a:pt x="802491" y="-16721"/>
                                <a:pt x="893887" y="36628"/>
                                <a:pt x="1165468" y="0"/>
                              </a:cubicBezTo>
                              <a:cubicBezTo>
                                <a:pt x="1437049" y="-36628"/>
                                <a:pt x="1569782" y="28992"/>
                                <a:pt x="1774825" y="0"/>
                              </a:cubicBezTo>
                              <a:cubicBezTo>
                                <a:pt x="1811651" y="209338"/>
                                <a:pt x="1723610" y="377270"/>
                                <a:pt x="1774825" y="590356"/>
                              </a:cubicBezTo>
                              <a:cubicBezTo>
                                <a:pt x="1826040" y="803442"/>
                                <a:pt x="1748640" y="887639"/>
                                <a:pt x="1774825" y="1180711"/>
                              </a:cubicBezTo>
                              <a:cubicBezTo>
                                <a:pt x="1512060" y="1194880"/>
                                <a:pt x="1367790" y="1121718"/>
                                <a:pt x="1183217" y="1180711"/>
                              </a:cubicBezTo>
                              <a:cubicBezTo>
                                <a:pt x="998644" y="1239704"/>
                                <a:pt x="821845" y="1179385"/>
                                <a:pt x="627105" y="1180711"/>
                              </a:cubicBezTo>
                              <a:cubicBezTo>
                                <a:pt x="432365" y="1182037"/>
                                <a:pt x="208327" y="1176784"/>
                                <a:pt x="0" y="1180711"/>
                              </a:cubicBezTo>
                              <a:cubicBezTo>
                                <a:pt x="-52157" y="978482"/>
                                <a:pt x="51856" y="787345"/>
                                <a:pt x="0" y="602163"/>
                              </a:cubicBezTo>
                              <a:cubicBezTo>
                                <a:pt x="-51856" y="416981"/>
                                <a:pt x="62938" y="176050"/>
                                <a:pt x="0" y="0"/>
                              </a:cubicBezTo>
                              <a:close/>
                            </a:path>
                            <a:path w="1774825" h="1180711" stroke="0" extrusionOk="0">
                              <a:moveTo>
                                <a:pt x="0" y="0"/>
                              </a:moveTo>
                              <a:cubicBezTo>
                                <a:pt x="227144" y="-36896"/>
                                <a:pt x="338342" y="8361"/>
                                <a:pt x="573860" y="0"/>
                              </a:cubicBezTo>
                              <a:cubicBezTo>
                                <a:pt x="809378" y="-8361"/>
                                <a:pt x="897441" y="62315"/>
                                <a:pt x="1112224" y="0"/>
                              </a:cubicBezTo>
                              <a:cubicBezTo>
                                <a:pt x="1327007" y="-62315"/>
                                <a:pt x="1542915" y="31433"/>
                                <a:pt x="1774825" y="0"/>
                              </a:cubicBezTo>
                              <a:cubicBezTo>
                                <a:pt x="1776579" y="239287"/>
                                <a:pt x="1719660" y="438927"/>
                                <a:pt x="1774825" y="578548"/>
                              </a:cubicBezTo>
                              <a:cubicBezTo>
                                <a:pt x="1829990" y="718169"/>
                                <a:pt x="1723257" y="955204"/>
                                <a:pt x="1774825" y="1180711"/>
                              </a:cubicBezTo>
                              <a:cubicBezTo>
                                <a:pt x="1617095" y="1195224"/>
                                <a:pt x="1337805" y="1180287"/>
                                <a:pt x="1218713" y="1180711"/>
                              </a:cubicBezTo>
                              <a:cubicBezTo>
                                <a:pt x="1099621" y="1181135"/>
                                <a:pt x="866542" y="1161233"/>
                                <a:pt x="662601" y="1180711"/>
                              </a:cubicBezTo>
                              <a:cubicBezTo>
                                <a:pt x="458660" y="1200189"/>
                                <a:pt x="166451" y="1112608"/>
                                <a:pt x="0" y="1180711"/>
                              </a:cubicBezTo>
                              <a:cubicBezTo>
                                <a:pt x="-1328" y="973420"/>
                                <a:pt x="55640" y="840913"/>
                                <a:pt x="0" y="625777"/>
                              </a:cubicBezTo>
                              <a:cubicBezTo>
                                <a:pt x="-55640" y="410641"/>
                                <a:pt x="31095" y="289873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19050">
                          <a:solidFill>
                            <a:srgbClr val="C3BBEC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:rsidR="00033C9A" w:rsidRPr="00357945" w:rsidRDefault="00033C9A" w:rsidP="00033C9A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Añadí al repositorio el escudo de la UNAM y el escudo de la Facultad Ingeniería.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29784" id="Text Box 51" o:spid="_x0000_s1051" type="#_x0000_t202" style="position:absolute;margin-left:384.35pt;margin-top:49.9pt;width:139.75pt;height:92.9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" fillcolor="white [3201]" strokecolor="#c3bbec" strokeweight="1.5pt">
                <v:textbox>
                  <w:txbxContent>
                    <w:p w:rsidR="00033C9A" w:rsidRPr="00357945" w:rsidRDefault="00033C9A" w:rsidP="00033C9A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Añadí al repositorio el escudo de la UNAM y el escudo de la Facultad Ingeniería. </w:t>
                      </w:r>
                    </w:p>
                  </w:txbxContent>
                </v:textbox>
              </v:shape>
            </w:pict>
          </mc:Fallback>
        </mc:AlternateContent>
      </w:r>
      <w:r w:rsidR="00033C9A" w:rsidRPr="00033C9A">
        <w:rPr>
          <w:lang w:val="es-E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DD1431A" wp14:editId="70080ECA">
                <wp:simplePos x="0" y="0"/>
                <wp:positionH relativeFrom="column">
                  <wp:posOffset>186038</wp:posOffset>
                </wp:positionH>
                <wp:positionV relativeFrom="paragraph">
                  <wp:posOffset>1202813</wp:posOffset>
                </wp:positionV>
                <wp:extent cx="1236980" cy="399218"/>
                <wp:effectExtent l="12700" t="12700" r="7620" b="7620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6980" cy="399218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3BBE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6B06CB" id="Oval 49" o:spid="_x0000_s1026" style="position:absolute;margin-left:14.65pt;margin-top:94.7pt;width:97.4pt;height:31.4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" filled="f" strokecolor="#c3bbec" strokeweight="1.5pt">
                <v:stroke joinstyle="miter"/>
              </v:oval>
            </w:pict>
          </mc:Fallback>
        </mc:AlternateContent>
      </w:r>
      <w:r w:rsidR="00033C9A" w:rsidRPr="00033C9A">
        <w:rPr>
          <w:lang w:val="es-ES"/>
        </w:rPr>
        <w:drawing>
          <wp:anchor distT="0" distB="0" distL="114300" distR="114300" simplePos="0" relativeHeight="251728896" behindDoc="0" locked="0" layoutInCell="1" allowOverlap="1" wp14:anchorId="17852E71" wp14:editId="6B53705A">
            <wp:simplePos x="0" y="0"/>
            <wp:positionH relativeFrom="column">
              <wp:posOffset>47571</wp:posOffset>
            </wp:positionH>
            <wp:positionV relativeFrom="paragraph">
              <wp:posOffset>297661</wp:posOffset>
            </wp:positionV>
            <wp:extent cx="4074252" cy="2424432"/>
            <wp:effectExtent l="139700" t="139700" r="142240" b="14097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0" b="1"/>
                    <a:stretch/>
                  </pic:blipFill>
                  <pic:spPr bwMode="auto">
                    <a:xfrm>
                      <a:off x="0" y="0"/>
                      <a:ext cx="4075215" cy="242500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C3BBEC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glow rad="101600">
                        <a:srgbClr val="C3BBEC">
                          <a:alpha val="60000"/>
                        </a:srgbClr>
                      </a:glow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D5FBA" w:rsidRPr="00AC5F61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5453B" w:rsidRDefault="0015453B">
      <w:r>
        <w:separator/>
      </w:r>
    </w:p>
  </w:endnote>
  <w:endnote w:type="continuationSeparator" w:id="0">
    <w:p w:rsidR="0015453B" w:rsidRDefault="001545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panose1 w:val="020B0604020202020204"/>
    <w:charset w:val="00"/>
    <w:family w:val="roman"/>
    <w:pitch w:val="variable"/>
  </w:font>
  <w:font w:name="Droid Sans Fallback">
    <w:altName w:val="Segoe UI"/>
    <w:panose1 w:val="020B0604020202020204"/>
    <w:charset w:val="00"/>
    <w:family w:val="auto"/>
    <w:pitch w:val="variable"/>
  </w:font>
  <w:font w:name="FreeSans">
    <w:altName w:val="Calibri"/>
    <w:panose1 w:val="020B0604020202020204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Liberation Sans">
    <w:panose1 w:val="020B0604020202020204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BookAntiqua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5453B" w:rsidRDefault="0015453B">
      <w:r>
        <w:rPr>
          <w:color w:val="000000"/>
        </w:rPr>
        <w:separator/>
      </w:r>
    </w:p>
  </w:footnote>
  <w:footnote w:type="continuationSeparator" w:id="0">
    <w:p w:rsidR="0015453B" w:rsidRDefault="001545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proofState w:spelling="clean"/>
  <w:attachedTemplate r:id="rId1"/>
  <w:defaultTabStop w:val="720"/>
  <w:autoHyphenation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0F41"/>
    <w:rsid w:val="00033C9A"/>
    <w:rsid w:val="00040B06"/>
    <w:rsid w:val="000515EB"/>
    <w:rsid w:val="00062BEB"/>
    <w:rsid w:val="0006473B"/>
    <w:rsid w:val="000D69AA"/>
    <w:rsid w:val="0015453B"/>
    <w:rsid w:val="001D5FBA"/>
    <w:rsid w:val="001F7AFD"/>
    <w:rsid w:val="002137EC"/>
    <w:rsid w:val="00240CBC"/>
    <w:rsid w:val="002B6B10"/>
    <w:rsid w:val="00357945"/>
    <w:rsid w:val="003661E1"/>
    <w:rsid w:val="00420F41"/>
    <w:rsid w:val="004760E8"/>
    <w:rsid w:val="004B31F3"/>
    <w:rsid w:val="004B3539"/>
    <w:rsid w:val="00552B60"/>
    <w:rsid w:val="00574757"/>
    <w:rsid w:val="005A3EF7"/>
    <w:rsid w:val="00653727"/>
    <w:rsid w:val="006762F4"/>
    <w:rsid w:val="006B0921"/>
    <w:rsid w:val="00726410"/>
    <w:rsid w:val="00740A33"/>
    <w:rsid w:val="0075234D"/>
    <w:rsid w:val="007E2951"/>
    <w:rsid w:val="00814989"/>
    <w:rsid w:val="0084356A"/>
    <w:rsid w:val="00872552"/>
    <w:rsid w:val="0093593C"/>
    <w:rsid w:val="009364E9"/>
    <w:rsid w:val="0095652B"/>
    <w:rsid w:val="00964EAC"/>
    <w:rsid w:val="009E2A58"/>
    <w:rsid w:val="009F124C"/>
    <w:rsid w:val="00AA482B"/>
    <w:rsid w:val="00AC5F61"/>
    <w:rsid w:val="00AD66D6"/>
    <w:rsid w:val="00B35CDE"/>
    <w:rsid w:val="00B7332C"/>
    <w:rsid w:val="00BA3D44"/>
    <w:rsid w:val="00BB06CC"/>
    <w:rsid w:val="00BC3DB4"/>
    <w:rsid w:val="00C72439"/>
    <w:rsid w:val="00C87DF2"/>
    <w:rsid w:val="00CE3145"/>
    <w:rsid w:val="00CE60DA"/>
    <w:rsid w:val="00D356EA"/>
    <w:rsid w:val="00DB591F"/>
    <w:rsid w:val="00DE2D20"/>
    <w:rsid w:val="00DE70A2"/>
    <w:rsid w:val="00E33B0E"/>
    <w:rsid w:val="00E434AD"/>
    <w:rsid w:val="00E71061"/>
    <w:rsid w:val="00E942CC"/>
    <w:rsid w:val="00ED0363"/>
    <w:rsid w:val="00F11737"/>
    <w:rsid w:val="00F33F8A"/>
    <w:rsid w:val="00F91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71204"/>
  <w15:docId w15:val="{CBBFF79F-3068-0245-9000-A914446B9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tulo1">
    <w:name w:val="Título 1"/>
    <w:basedOn w:val="Heading"/>
    <w:next w:val="Textbody"/>
    <w:pPr>
      <w:outlineLvl w:val="0"/>
    </w:pPr>
    <w:rPr>
      <w:b/>
      <w:bCs/>
    </w:rPr>
  </w:style>
  <w:style w:type="paragraph" w:customStyle="1" w:styleId="Ttulo2">
    <w:name w:val="Título 2"/>
    <w:basedOn w:val="Heading"/>
    <w:next w:val="Textbody"/>
    <w:pPr>
      <w:spacing w:before="200"/>
      <w:outlineLvl w:val="1"/>
    </w:pPr>
    <w:rPr>
      <w:b/>
      <w:bCs/>
    </w:rPr>
  </w:style>
  <w:style w:type="paragraph" w:customStyle="1" w:styleId="Ttulo3">
    <w:name w:val="Título 3"/>
    <w:basedOn w:val="Heading"/>
    <w:next w:val="Textbody"/>
    <w:pPr>
      <w:spacing w:before="140"/>
      <w:outlineLvl w:val="2"/>
    </w:pPr>
    <w:rPr>
      <w:b/>
      <w:bCs/>
    </w:rPr>
  </w:style>
  <w:style w:type="character" w:customStyle="1" w:styleId="Fuentedeprrafopredeter">
    <w:name w:val="Fuente de párrafo predeter."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customStyle="1" w:styleId="Lista">
    <w:name w:val="Lista"/>
    <w:basedOn w:val="Textbody"/>
  </w:style>
  <w:style w:type="paragraph" w:customStyle="1" w:styleId="Descripcin">
    <w:name w:val="Descripció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customStyle="1" w:styleId="Ttulo">
    <w:name w:val="Título"/>
    <w:basedOn w:val="Heading"/>
    <w:next w:val="Textbody"/>
    <w:pPr>
      <w:jc w:val="center"/>
    </w:pPr>
    <w:rPr>
      <w:b/>
      <w:bCs/>
      <w:sz w:val="56"/>
      <w:szCs w:val="56"/>
    </w:rPr>
  </w:style>
  <w:style w:type="paragraph" w:customStyle="1" w:styleId="Subttulo">
    <w:name w:val="Subtítulo"/>
    <w:basedOn w:val="Heading"/>
    <w:next w:val="Textbody"/>
    <w:pPr>
      <w:spacing w:before="60"/>
      <w:jc w:val="center"/>
    </w:pPr>
    <w:rPr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040B06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en-MX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204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16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83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ED9E3D3-B760-9E46-8D96-9F2BC8497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 </dc:creator>
  <cp:lastModifiedBy>Cecilia Torres Bravo</cp:lastModifiedBy>
  <cp:revision>2</cp:revision>
  <cp:lastPrinted>2020-09-28T23:09:00Z</cp:lastPrinted>
  <dcterms:created xsi:type="dcterms:W3CDTF">2020-10-06T20:05:00Z</dcterms:created>
  <dcterms:modified xsi:type="dcterms:W3CDTF">2020-10-06T20:05:00Z</dcterms:modified>
</cp:coreProperties>
</file>